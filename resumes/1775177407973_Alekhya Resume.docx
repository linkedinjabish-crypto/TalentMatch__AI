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AA9CA1" w14:textId="2C57271C" w:rsidR="002021A0" w:rsidRPr="00D54F44" w:rsidRDefault="00E726D4" w:rsidP="00D54F44">
      <w:pPr>
        <w:pStyle w:val="Graphicsanchor"/>
      </w:pPr>
      <w:r>
        <w:rPr>
          <w:noProof/>
          <w:lang w:val="en-GB"/>
        </w:rPr>
        <mc:AlternateContent>
          <mc:Choice Requires="wpg">
            <w:drawing>
              <wp:anchor distT="0" distB="0" distL="114300" distR="114300" simplePos="0" relativeHeight="251677713" behindDoc="1" locked="1" layoutInCell="1" allowOverlap="1" wp14:anchorId="78D95456" wp14:editId="739D4814">
                <wp:simplePos x="0" y="0"/>
                <wp:positionH relativeFrom="margin">
                  <wp:posOffset>-160020</wp:posOffset>
                </wp:positionH>
                <wp:positionV relativeFrom="page">
                  <wp:posOffset>1089660</wp:posOffset>
                </wp:positionV>
                <wp:extent cx="6992620" cy="8284210"/>
                <wp:effectExtent l="0" t="0" r="17780" b="21590"/>
                <wp:wrapNone/>
                <wp:docPr id="359030694" name="Group 1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2620" cy="8284210"/>
                          <a:chOff x="-49483" y="0"/>
                          <a:chExt cx="6996105" cy="8284464"/>
                        </a:xfrm>
                      </wpg:grpSpPr>
                      <wps:wsp>
                        <wps:cNvPr id="533506927" name="Straight Connector 2085858823">
                          <a:extLst>
                            <a:ext uri="{C183D7F6-B498-43B3-948B-1728B52AA6E4}">
      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1927860" y="0"/>
                            <a:ext cx="0" cy="8284464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bg2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4680680" name="Straight Connector 894680680"/>
                        <wps:cNvCnPr/>
                        <wps:spPr>
                          <a:xfrm flipH="1">
                            <a:off x="2054582" y="1447844"/>
                            <a:ext cx="489204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0317720" name="Straight Connector 1120317720"/>
                        <wps:cNvCnPr/>
                        <wps:spPr>
                          <a:xfrm flipH="1">
                            <a:off x="5025" y="1447844"/>
                            <a:ext cx="1856232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1008066" name="Straight Connector 911008066"/>
                        <wps:cNvCnPr/>
                        <wps:spPr>
                          <a:xfrm flipH="1">
                            <a:off x="-49483" y="6042575"/>
                            <a:ext cx="1856232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7E4C0131" id="Group 1" o:spid="_x0000_s1026" alt="&quot;&quot;" style="position:absolute;margin-left:-12.6pt;margin-top:85.8pt;width:550.6pt;height:652.3pt;z-index:-251638767;mso-position-horizontal-relative:margin;mso-position-vertical-relative:page;mso-width-relative:margin;mso-height-relative:margin" coordorigin="-494" coordsize="69961,8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">
                <v:line id="Straight Connector 2085858823" o:spid="_x0000_s1027" alt="&quot;&quot;" style="position:absolute;visibility:visible;mso-wrap-style:square" from="19278,0" to="19278,82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" strokecolor="#e8e8e8 [3214]" strokeweight=".25pt">
                  <v:stroke joinstyle="miter"/>
                </v:line>
                <v:line id="Straight Connector 894680680" o:spid="_x0000_s1028" style="position:absolute;flip:x;visibility:visible;mso-wrap-style:square" from="20545,14478" to="69466,14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" strokecolor="#bfbfbf [2412]">
                  <v:stroke joinstyle="miter"/>
                </v:line>
                <v:line id="Straight Connector 1120317720" o:spid="_x0000_s1029" style="position:absolute;flip:x;visibility:visible;mso-wrap-style:square" from="50,14478" to="18612,14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" strokecolor="#bfbfbf [2412]">
                  <v:stroke joinstyle="miter"/>
                </v:line>
                <v:line id="Straight Connector 911008066" o:spid="_x0000_s1030" style="position:absolute;flip:x;visibility:visible;mso-wrap-style:square" from="-494,60425" to="18067,60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" strokecolor="#bfbfbf [2412]">
                  <v:stroke joinstyle="miter"/>
                </v:line>
                <w10:wrap anchorx="margin" anchory="page"/>
                <w10:anchorlock/>
              </v:group>
            </w:pict>
          </mc:Fallback>
        </mc:AlternateContent>
      </w:r>
      <w:r w:rsidR="00293782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2593" behindDoc="0" locked="1" layoutInCell="1" allowOverlap="1" wp14:anchorId="4D4B8D3F" wp14:editId="7550361F">
                <wp:simplePos x="0" y="0"/>
                <wp:positionH relativeFrom="column">
                  <wp:posOffset>210185</wp:posOffset>
                </wp:positionH>
                <wp:positionV relativeFrom="page">
                  <wp:posOffset>1489710</wp:posOffset>
                </wp:positionV>
                <wp:extent cx="160909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DAEC0" w14:textId="2F68A93E" w:rsidR="00293782" w:rsidRPr="00F26831" w:rsidRDefault="00C714FC" w:rsidP="00872564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>
                              <w:rPr>
                                <w:rStyle w:val="cf01"/>
                                <w:rFonts w:cs="Arial"/>
                              </w:rPr>
                              <w:t>+1 678-273-7043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4B8D3F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6.55pt;margin-top:117.3pt;width:126.7pt;height:20.4pt;z-index:2516725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" filled="f" stroked="f">
                <v:textbox inset="1.2mm,,1mm">
                  <w:txbxContent>
                    <w:p w14:paraId="02CDAEC0" w14:textId="2F68A93E" w:rsidR="00293782" w:rsidRPr="00F26831" w:rsidRDefault="00C714FC" w:rsidP="00872564">
                      <w:pPr>
                        <w:pStyle w:val="NoSpacing"/>
                        <w:rPr>
                          <w:rFonts w:ascii="Calibri" w:hAnsi="Calibri" w:cs="Calibri"/>
                          <w:szCs w:val="18"/>
                        </w:rPr>
                      </w:pPr>
                      <w:r>
                        <w:rPr>
                          <w:rStyle w:val="cf01"/>
                          <w:rFonts w:cs="Arial"/>
                        </w:rPr>
                        <w:t>+1 678-273-7043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6C29A26C" wp14:editId="6F6D19DD">
                <wp:simplePos x="0" y="0"/>
                <wp:positionH relativeFrom="column">
                  <wp:posOffset>215265</wp:posOffset>
                </wp:positionH>
                <wp:positionV relativeFrom="page">
                  <wp:posOffset>1834515</wp:posOffset>
                </wp:positionV>
                <wp:extent cx="1609090" cy="321945"/>
                <wp:effectExtent l="0" t="0" r="0" b="190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CF9D0" w14:textId="7F21BC74" w:rsidR="00293782" w:rsidRPr="00C714FC" w:rsidRDefault="00C714FC" w:rsidP="00872564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Cs w:val="18"/>
                                <w:lang w:val="en-GB"/>
                              </w:rPr>
                              <w:t>pranay@maxpepsoft.com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9A26C" id="Text Box 26" o:spid="_x0000_s1027" type="#_x0000_t202" style="position:absolute;margin-left:16.95pt;margin-top:144.45pt;width:126.7pt;height:25.35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" filled="f" stroked="f">
                <v:textbox inset="1.2mm,,1mm">
                  <w:txbxContent>
                    <w:p w14:paraId="027CF9D0" w14:textId="7F21BC74" w:rsidR="00293782" w:rsidRPr="00C714FC" w:rsidRDefault="00C714FC" w:rsidP="00872564">
                      <w:pPr>
                        <w:pStyle w:val="NoSpacing"/>
                        <w:rPr>
                          <w:rFonts w:ascii="Calibri" w:hAnsi="Calibri" w:cs="Calibri"/>
                          <w:szCs w:val="18"/>
                          <w:lang w:val="en-GB"/>
                        </w:rPr>
                      </w:pPr>
                      <w:r>
                        <w:rPr>
                          <w:rFonts w:ascii="Calibri" w:hAnsi="Calibri" w:cs="Calibri"/>
                          <w:szCs w:val="18"/>
                          <w:lang w:val="en-GB"/>
                        </w:rPr>
                        <w:t>pranay@maxpepsoft.com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4641" behindDoc="0" locked="1" layoutInCell="1" allowOverlap="1" wp14:anchorId="4C1F3782" wp14:editId="4CBFAC40">
                <wp:simplePos x="0" y="0"/>
                <wp:positionH relativeFrom="column">
                  <wp:posOffset>236220</wp:posOffset>
                </wp:positionH>
                <wp:positionV relativeFrom="page">
                  <wp:posOffset>2186940</wp:posOffset>
                </wp:positionV>
                <wp:extent cx="1493520" cy="32512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325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FB4D6" w14:textId="77777777" w:rsidR="003508F8" w:rsidRPr="00AD2006" w:rsidRDefault="003508F8" w:rsidP="00872564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F3782" id="Text Box 27" o:spid="_x0000_s1028" type="#_x0000_t202" style="position:absolute;margin-left:18.6pt;margin-top:172.2pt;width:117.6pt;height:25.6pt;z-index:2516746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" filled="f" stroked="f">
                <v:textbox inset="1.2mm,,1mm">
                  <w:txbxContent>
                    <w:p w14:paraId="1F9FB4D6" w14:textId="77777777" w:rsidR="003508F8" w:rsidRPr="00AD2006" w:rsidRDefault="003508F8" w:rsidP="00872564">
                      <w:pPr>
                        <w:pStyle w:val="NoSpacing"/>
                        <w:rPr>
                          <w:rFonts w:ascii="Calibri" w:hAnsi="Calibri" w:cs="Calibri"/>
                          <w:szCs w:val="18"/>
                        </w:rPr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75665" behindDoc="0" locked="1" layoutInCell="1" allowOverlap="1" wp14:anchorId="1AC316C6" wp14:editId="37C2177F">
                <wp:simplePos x="0" y="0"/>
                <wp:positionH relativeFrom="column">
                  <wp:posOffset>227965</wp:posOffset>
                </wp:positionH>
                <wp:positionV relativeFrom="page">
                  <wp:posOffset>1127760</wp:posOffset>
                </wp:positionV>
                <wp:extent cx="1609090" cy="25971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8E01C" w14:textId="6227A5E1" w:rsidR="00293782" w:rsidRPr="00F26831" w:rsidRDefault="00284FE8" w:rsidP="00872564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F26831">
                              <w:rPr>
                                <w:rFonts w:ascii="Calibri" w:hAnsi="Calibri" w:cs="Calibri"/>
                                <w:szCs w:val="18"/>
                              </w:rPr>
                              <w:t>Birmingham, 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316C6" id="Text Box 29" o:spid="_x0000_s1029" type="#_x0000_t202" style="position:absolute;margin-left:17.95pt;margin-top:88.8pt;width:126.7pt;height:20.45pt;z-index:2516756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" filled="f" stroked="f">
                <v:textbox inset="1.2mm,,1mm">
                  <w:txbxContent>
                    <w:p w14:paraId="6EE8E01C" w14:textId="6227A5E1" w:rsidR="00293782" w:rsidRPr="00F26831" w:rsidRDefault="00284FE8" w:rsidP="00872564">
                      <w:pPr>
                        <w:pStyle w:val="NoSpacing"/>
                        <w:rPr>
                          <w:rFonts w:ascii="Calibri" w:hAnsi="Calibri" w:cs="Calibri"/>
                          <w:szCs w:val="18"/>
                        </w:rPr>
                      </w:pPr>
                      <w:r w:rsidRPr="00F26831">
                        <w:rPr>
                          <w:rFonts w:ascii="Calibri" w:hAnsi="Calibri" w:cs="Calibri"/>
                          <w:szCs w:val="18"/>
                        </w:rPr>
                        <w:t>Birmingham, AL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>
        <w:rPr>
          <w:rFonts w:ascii="Lato" w:hAnsi="Lato"/>
          <w:noProof/>
          <w:lang w:val="en-GB"/>
        </w:rPr>
        <mc:AlternateContent>
          <mc:Choice Requires="wpg">
            <w:drawing>
              <wp:anchor distT="0" distB="0" distL="114300" distR="114300" simplePos="0" relativeHeight="251670545" behindDoc="0" locked="1" layoutInCell="1" allowOverlap="1" wp14:anchorId="3A5275F1" wp14:editId="1E1DDD13">
                <wp:simplePos x="0" y="0"/>
                <wp:positionH relativeFrom="page">
                  <wp:posOffset>349250</wp:posOffset>
                </wp:positionH>
                <wp:positionV relativeFrom="page">
                  <wp:posOffset>1078865</wp:posOffset>
                </wp:positionV>
                <wp:extent cx="264795" cy="1398905"/>
                <wp:effectExtent l="0" t="0" r="1905" b="0"/>
                <wp:wrapNone/>
                <wp:docPr id="545224363" name="Group 17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" cy="1398905"/>
                          <a:chOff x="0" y="0"/>
                          <a:chExt cx="262255" cy="1395730"/>
                        </a:xfrm>
                      </wpg:grpSpPr>
                      <pic:pic xmlns:pic="http://schemas.openxmlformats.org/drawingml/2006/picture">
                        <pic:nvPicPr>
                          <pic:cNvPr id="613390442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755539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622893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8033820" name="Graphic 40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asvg="http://schemas.microsoft.com/office/drawing/2016/SVG/main" r:embed="rId18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137" y="1133475"/>
                            <a:ext cx="259979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4E68B0C9" id="Group 17" o:spid="_x0000_s1026" alt="Contact info icons" style="position:absolute;margin-left:27.5pt;margin-top:84.95pt;width:20.85pt;height:110.15pt;z-index:251670545;mso-position-horizontal-relative:page;mso-position-vertical-relative:page;mso-width-relative:margin;mso-height-relative:margin" coordsize="2622,1395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">
                  <v:imagedata r:id="rId19" o:title=""/>
                </v:shape>
                <v:shape id="Graphic 31" o:spid="_x0000_s1028" type="#_x0000_t75" style="position:absolute;top:762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">
                  <v:imagedata r:id="rId20" o:title=""/>
                </v:shape>
                <v:shape id="Graphic 34" o:spid="_x0000_s1029" type="#_x0000_t75" style="position:absolute;top:381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">
                  <v:imagedata r:id="rId21" o:title=""/>
                </v:shape>
                <v:shape id="Graphic 40" o:spid="_x0000_s1030" type="#_x0000_t75" style="position:absolute;left:11;top:11334;width:2600;height: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">
                  <v:imagedata r:id="rId22" o:title=""/>
                </v:shape>
                <w10:wrap anchorx="page" anchory="page"/>
                <w10:anchorlock/>
              </v:group>
            </w:pict>
          </mc:Fallback>
        </mc:AlternateContent>
      </w:r>
      <w:r w:rsidR="002021A0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53" behindDoc="0" locked="1" layoutInCell="1" allowOverlap="1" wp14:anchorId="367D8833" wp14:editId="3E2AF5B1">
                <wp:simplePos x="0" y="0"/>
                <wp:positionH relativeFrom="margin">
                  <wp:posOffset>-129540</wp:posOffset>
                </wp:positionH>
                <wp:positionV relativeFrom="page">
                  <wp:posOffset>2575560</wp:posOffset>
                </wp:positionV>
                <wp:extent cx="1894205" cy="1920240"/>
                <wp:effectExtent l="0" t="0" r="0" b="381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3EFA9" w14:textId="1A73833E" w:rsidR="00797589" w:rsidRPr="00AD2006" w:rsidRDefault="00797589" w:rsidP="00797589">
                            <w:pPr>
                              <w:pStyle w:val="Heading1"/>
                              <w:rPr>
                                <w:rFonts w:ascii="Calibri" w:hAnsi="Calibri" w:cs="Calibri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</w:rPr>
                              <w:t>PROFESSIONAL SKILLS</w:t>
                            </w:r>
                          </w:p>
                          <w:p w14:paraId="34A3A1FA" w14:textId="77777777" w:rsidR="00797589" w:rsidRPr="00AD2006" w:rsidRDefault="00797589" w:rsidP="00797589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  <w:szCs w:val="18"/>
                              </w:rPr>
                              <w:t>Data Analytics</w:t>
                            </w:r>
                          </w:p>
                          <w:p w14:paraId="0489C1E6" w14:textId="77777777" w:rsidR="00797589" w:rsidRPr="00AD2006" w:rsidRDefault="00797589" w:rsidP="00797589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  <w:szCs w:val="18"/>
                              </w:rPr>
                              <w:t>Data Mining</w:t>
                            </w:r>
                          </w:p>
                          <w:p w14:paraId="33E0525F" w14:textId="77777777" w:rsidR="00797589" w:rsidRPr="00AD2006" w:rsidRDefault="00797589" w:rsidP="00797589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  <w:szCs w:val="18"/>
                              </w:rPr>
                              <w:t>Critical Thinking</w:t>
                            </w:r>
                          </w:p>
                          <w:p w14:paraId="3FC4DABB" w14:textId="77777777" w:rsidR="00797589" w:rsidRPr="00AD2006" w:rsidRDefault="00797589" w:rsidP="00797589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  <w:szCs w:val="18"/>
                              </w:rPr>
                              <w:t>Customer Experience</w:t>
                            </w:r>
                          </w:p>
                          <w:p w14:paraId="7E081810" w14:textId="77777777" w:rsidR="00797589" w:rsidRPr="00AD2006" w:rsidRDefault="00797589" w:rsidP="00797589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  <w:szCs w:val="18"/>
                              </w:rPr>
                              <w:t>Data Visualization</w:t>
                            </w:r>
                          </w:p>
                          <w:p w14:paraId="17901FBE" w14:textId="77777777" w:rsidR="00797589" w:rsidRPr="00AD2006" w:rsidRDefault="00797589" w:rsidP="00797589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  <w:szCs w:val="18"/>
                              </w:rPr>
                              <w:t>Report Development</w:t>
                            </w:r>
                          </w:p>
                          <w:p w14:paraId="19F10AED" w14:textId="1D7A553E" w:rsidR="002021A0" w:rsidRPr="00AD2006" w:rsidRDefault="00797589" w:rsidP="00797589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AD2006">
                              <w:rPr>
                                <w:rFonts w:ascii="Calibri" w:hAnsi="Calibri" w:cs="Calibri"/>
                                <w:szCs w:val="18"/>
                              </w:rPr>
                              <w:t>Business 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D8833" id="Text Box 12" o:spid="_x0000_s1030" type="#_x0000_t202" style="position:absolute;margin-left:-10.2pt;margin-top:202.8pt;width:149.15pt;height:151.2pt;z-index:2516623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" filled="f" stroked="f">
                <v:textbox>
                  <w:txbxContent>
                    <w:p w14:paraId="7AA3EFA9" w14:textId="1A73833E" w:rsidR="00797589" w:rsidRPr="00AD2006" w:rsidRDefault="00797589" w:rsidP="00797589">
                      <w:pPr>
                        <w:pStyle w:val="Heading1"/>
                        <w:rPr>
                          <w:rFonts w:ascii="Calibri" w:hAnsi="Calibri" w:cs="Calibri"/>
                        </w:rPr>
                      </w:pPr>
                      <w:r w:rsidRPr="00AD2006">
                        <w:rPr>
                          <w:rFonts w:ascii="Calibri" w:hAnsi="Calibri" w:cs="Calibri"/>
                        </w:rPr>
                        <w:t>PROFESSIONAL SKILLS</w:t>
                      </w:r>
                    </w:p>
                    <w:p w14:paraId="34A3A1FA" w14:textId="77777777" w:rsidR="00797589" w:rsidRPr="00AD2006" w:rsidRDefault="00797589" w:rsidP="00797589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AD2006">
                        <w:rPr>
                          <w:rFonts w:ascii="Calibri" w:hAnsi="Calibri" w:cs="Calibri"/>
                          <w:szCs w:val="18"/>
                        </w:rPr>
                        <w:t>Data Analytics</w:t>
                      </w:r>
                    </w:p>
                    <w:p w14:paraId="0489C1E6" w14:textId="77777777" w:rsidR="00797589" w:rsidRPr="00AD2006" w:rsidRDefault="00797589" w:rsidP="00797589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AD2006">
                        <w:rPr>
                          <w:rFonts w:ascii="Calibri" w:hAnsi="Calibri" w:cs="Calibri"/>
                          <w:szCs w:val="18"/>
                        </w:rPr>
                        <w:t>Data Mining</w:t>
                      </w:r>
                    </w:p>
                    <w:p w14:paraId="33E0525F" w14:textId="77777777" w:rsidR="00797589" w:rsidRPr="00AD2006" w:rsidRDefault="00797589" w:rsidP="00797589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AD2006">
                        <w:rPr>
                          <w:rFonts w:ascii="Calibri" w:hAnsi="Calibri" w:cs="Calibri"/>
                          <w:szCs w:val="18"/>
                        </w:rPr>
                        <w:t>Critical Thinking</w:t>
                      </w:r>
                    </w:p>
                    <w:p w14:paraId="3FC4DABB" w14:textId="77777777" w:rsidR="00797589" w:rsidRPr="00AD2006" w:rsidRDefault="00797589" w:rsidP="00797589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AD2006">
                        <w:rPr>
                          <w:rFonts w:ascii="Calibri" w:hAnsi="Calibri" w:cs="Calibri"/>
                          <w:szCs w:val="18"/>
                        </w:rPr>
                        <w:t>Customer Experience</w:t>
                      </w:r>
                    </w:p>
                    <w:p w14:paraId="7E081810" w14:textId="77777777" w:rsidR="00797589" w:rsidRPr="00AD2006" w:rsidRDefault="00797589" w:rsidP="00797589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AD2006">
                        <w:rPr>
                          <w:rFonts w:ascii="Calibri" w:hAnsi="Calibri" w:cs="Calibri"/>
                          <w:szCs w:val="18"/>
                        </w:rPr>
                        <w:t>Data Visualization</w:t>
                      </w:r>
                    </w:p>
                    <w:p w14:paraId="17901FBE" w14:textId="77777777" w:rsidR="00797589" w:rsidRPr="00AD2006" w:rsidRDefault="00797589" w:rsidP="00797589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AD2006">
                        <w:rPr>
                          <w:rFonts w:ascii="Calibri" w:hAnsi="Calibri" w:cs="Calibri"/>
                          <w:szCs w:val="18"/>
                        </w:rPr>
                        <w:t>Report Development</w:t>
                      </w:r>
                    </w:p>
                    <w:p w14:paraId="19F10AED" w14:textId="1D7A553E" w:rsidR="002021A0" w:rsidRPr="00AD2006" w:rsidRDefault="00797589" w:rsidP="00797589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AD2006">
                        <w:rPr>
                          <w:rFonts w:ascii="Calibri" w:hAnsi="Calibri" w:cs="Calibri"/>
                          <w:szCs w:val="18"/>
                        </w:rPr>
                        <w:t>Business Ops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2021A0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3377" behindDoc="0" locked="1" layoutInCell="1" allowOverlap="1" wp14:anchorId="6927621B" wp14:editId="02BA0ED5">
                <wp:simplePos x="0" y="0"/>
                <wp:positionH relativeFrom="margin">
                  <wp:posOffset>-84455</wp:posOffset>
                </wp:positionH>
                <wp:positionV relativeFrom="page">
                  <wp:posOffset>7228840</wp:posOffset>
                </wp:positionV>
                <wp:extent cx="1810385" cy="662305"/>
                <wp:effectExtent l="0" t="0" r="0" b="444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662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02650" w14:textId="77777777" w:rsidR="00E726D4" w:rsidRPr="003508F8" w:rsidRDefault="00E726D4" w:rsidP="00E726D4">
                            <w:pPr>
                              <w:pStyle w:val="Heading1"/>
                              <w:rPr>
                                <w:rFonts w:ascii="Calibri" w:hAnsi="Calibri" w:cs="Calibri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</w:rPr>
                              <w:t>Education</w:t>
                            </w:r>
                          </w:p>
                          <w:p w14:paraId="523C8194" w14:textId="5DA07AC7" w:rsidR="00D6792D" w:rsidRPr="003508F8" w:rsidRDefault="00D6792D" w:rsidP="00C57D1E">
                            <w:pPr>
                              <w:pStyle w:val="NoSpacing"/>
                              <w:rPr>
                                <w:rStyle w:val="Emphasis"/>
                                <w:rFonts w:ascii="Calibri" w:hAnsi="Calibri" w:cs="Calibri"/>
                                <w:caps w:val="0"/>
                                <w:szCs w:val="18"/>
                              </w:rPr>
                            </w:pPr>
                            <w:r w:rsidRPr="003508F8">
                              <w:rPr>
                                <w:rStyle w:val="Emphasis"/>
                                <w:rFonts w:ascii="Calibri" w:hAnsi="Calibri" w:cs="Calibri"/>
                                <w:caps w:val="0"/>
                                <w:szCs w:val="18"/>
                              </w:rPr>
                              <w:t>Bachelor’s Degree</w:t>
                            </w:r>
                            <w:r w:rsidR="003508F8">
                              <w:rPr>
                                <w:rStyle w:val="Emphasis"/>
                                <w:rFonts w:ascii="Calibri" w:hAnsi="Calibri" w:cs="Calibri"/>
                                <w:caps w:val="0"/>
                                <w:szCs w:val="18"/>
                              </w:rPr>
                              <w:t xml:space="preserve"> </w:t>
                            </w:r>
                            <w:r w:rsidR="006D6136">
                              <w:rPr>
                                <w:rStyle w:val="Emphasis"/>
                                <w:rFonts w:ascii="Calibri" w:hAnsi="Calibri" w:cs="Calibri"/>
                                <w:caps w:val="0"/>
                                <w:szCs w:val="18"/>
                              </w:rPr>
                              <w:t>In</w:t>
                            </w:r>
                          </w:p>
                          <w:p w14:paraId="252D8622" w14:textId="21885F65" w:rsidR="00E726D4" w:rsidRPr="003508F8" w:rsidRDefault="00797589" w:rsidP="00C57D1E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Computer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7621B" id="Text Box 22" o:spid="_x0000_s1031" type="#_x0000_t202" style="position:absolute;margin-left:-6.65pt;margin-top:569.2pt;width:142.55pt;height:52.15pt;z-index:25166337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" filled="f" stroked="f">
                <v:textbox>
                  <w:txbxContent>
                    <w:p w14:paraId="6D202650" w14:textId="77777777" w:rsidR="00E726D4" w:rsidRPr="003508F8" w:rsidRDefault="00E726D4" w:rsidP="00E726D4">
                      <w:pPr>
                        <w:pStyle w:val="Heading1"/>
                        <w:rPr>
                          <w:rFonts w:ascii="Calibri" w:hAnsi="Calibri" w:cs="Calibri"/>
                        </w:rPr>
                      </w:pPr>
                      <w:r w:rsidRPr="003508F8">
                        <w:rPr>
                          <w:rFonts w:ascii="Calibri" w:hAnsi="Calibri" w:cs="Calibri"/>
                        </w:rPr>
                        <w:t>Education</w:t>
                      </w:r>
                    </w:p>
                    <w:p w14:paraId="523C8194" w14:textId="5DA07AC7" w:rsidR="00D6792D" w:rsidRPr="003508F8" w:rsidRDefault="00D6792D" w:rsidP="00C57D1E">
                      <w:pPr>
                        <w:pStyle w:val="NoSpacing"/>
                        <w:rPr>
                          <w:rStyle w:val="Emphasis"/>
                          <w:rFonts w:ascii="Calibri" w:hAnsi="Calibri" w:cs="Calibri"/>
                          <w:caps w:val="0"/>
                          <w:szCs w:val="18"/>
                        </w:rPr>
                      </w:pPr>
                      <w:r w:rsidRPr="003508F8">
                        <w:rPr>
                          <w:rStyle w:val="Emphasis"/>
                          <w:rFonts w:ascii="Calibri" w:hAnsi="Calibri" w:cs="Calibri"/>
                          <w:caps w:val="0"/>
                          <w:szCs w:val="18"/>
                        </w:rPr>
                        <w:t>Bachelor’s Degree</w:t>
                      </w:r>
                      <w:r w:rsidR="003508F8">
                        <w:rPr>
                          <w:rStyle w:val="Emphasis"/>
                          <w:rFonts w:ascii="Calibri" w:hAnsi="Calibri" w:cs="Calibri"/>
                          <w:caps w:val="0"/>
                          <w:szCs w:val="18"/>
                        </w:rPr>
                        <w:t xml:space="preserve"> </w:t>
                      </w:r>
                      <w:r w:rsidR="006D6136">
                        <w:rPr>
                          <w:rStyle w:val="Emphasis"/>
                          <w:rFonts w:ascii="Calibri" w:hAnsi="Calibri" w:cs="Calibri"/>
                          <w:caps w:val="0"/>
                          <w:szCs w:val="18"/>
                        </w:rPr>
                        <w:t>In</w:t>
                      </w:r>
                    </w:p>
                    <w:p w14:paraId="252D8622" w14:textId="21885F65" w:rsidR="00E726D4" w:rsidRPr="003508F8" w:rsidRDefault="00797589" w:rsidP="00C57D1E">
                      <w:pPr>
                        <w:pStyle w:val="NoSpacing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Computer Science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2021A0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34A9682D" wp14:editId="6A96B19B">
                <wp:simplePos x="0" y="0"/>
                <wp:positionH relativeFrom="margin">
                  <wp:posOffset>1866900</wp:posOffset>
                </wp:positionH>
                <wp:positionV relativeFrom="page">
                  <wp:posOffset>2575560</wp:posOffset>
                </wp:positionV>
                <wp:extent cx="5349240" cy="7216140"/>
                <wp:effectExtent l="0" t="0" r="3810" b="38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240" cy="7216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A06D58" w14:textId="1C00A7C9" w:rsidR="00E726D4" w:rsidRPr="00D85A34" w:rsidRDefault="000E7EA9" w:rsidP="00E726D4">
                            <w:pPr>
                              <w:pStyle w:val="Heading1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WORK </w:t>
                            </w:r>
                            <w:r w:rsidR="00E726D4" w:rsidRPr="00D85A34">
                              <w:rPr>
                                <w:rFonts w:ascii="Calibri" w:hAnsi="Calibri" w:cs="Calibri"/>
                              </w:rPr>
                              <w:t>Experience</w:t>
                            </w:r>
                            <w:bookmarkStart w:id="0" w:name="_GoBack"/>
                            <w:bookmarkEnd w:id="0"/>
                          </w:p>
                          <w:p w14:paraId="578FBCCF" w14:textId="1A19DA65" w:rsidR="00E726D4" w:rsidRPr="001851C7" w:rsidRDefault="001851C7" w:rsidP="001851C7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</w:pPr>
                            <w:r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Role: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BI Analyst / Tableau Developer</w:t>
                            </w:r>
                            <w:r w:rsidR="00E726D4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ab/>
                            </w:r>
                            <w:r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                            </w:t>
                            </w:r>
                            <w:r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                                                 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MAY</w:t>
                            </w:r>
                            <w:r w:rsidR="00E726D4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20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21</w:t>
                            </w:r>
                            <w:r w:rsidR="00E726D4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– 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MAR 2025</w:t>
                            </w:r>
                          </w:p>
                          <w:p w14:paraId="404B23FF" w14:textId="6CDC1D85" w:rsidR="00E726D4" w:rsidRPr="001851C7" w:rsidRDefault="001851C7" w:rsidP="00E726D4">
                            <w:pPr>
                              <w:pStyle w:val="Heading3"/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</w:pPr>
                            <w:r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Client: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Boeing, Seattle, WA</w:t>
                            </w:r>
                          </w:p>
                          <w:p w14:paraId="1DB0BC77" w14:textId="757D7336" w:rsidR="00E726D4" w:rsidRPr="00020E44" w:rsidRDefault="00D6792D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>Responsibilities:</w:t>
                            </w:r>
                            <w:r w:rsidR="00E726D4"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</w:t>
                            </w:r>
                          </w:p>
                          <w:p w14:paraId="68CF51D2" w14:textId="5EA27C35" w:rsidR="00D6792D" w:rsidRPr="00020E44" w:rsidRDefault="00D6792D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Designed tracking metrics and KPI dashboards that contributed to increase in the supply chain business value by helping users to keep track of inventory. </w:t>
                            </w:r>
                          </w:p>
                          <w:p w14:paraId="7482CA70" w14:textId="54912224" w:rsidR="00D6792D" w:rsidRPr="00020E44" w:rsidRDefault="004904F4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4904F4">
                              <w:rPr>
                                <w:rFonts w:ascii="Calibri" w:hAnsi="Calibri" w:cs="Calibri"/>
                                <w:szCs w:val="18"/>
                              </w:rPr>
                              <w:t>Independently developed visual dashboards for senior management, providing cross-departmental visibility into TFS teams and projects. Enabled improved tracking, planning, and forecasting, resulting in measurable cost and time savings.</w:t>
                            </w:r>
                            <w:r w:rsidR="00D6792D"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</w:t>
                            </w:r>
                          </w:p>
                          <w:p w14:paraId="589D3321" w14:textId="4E610B00" w:rsidR="00D6792D" w:rsidRPr="00020E44" w:rsidRDefault="00D6792D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Enhanced and supported </w:t>
                            </w:r>
                            <w:r w:rsidR="00BB2B5D">
                              <w:rPr>
                                <w:rFonts w:ascii="Calibri" w:hAnsi="Calibri" w:cs="Calibri"/>
                                <w:szCs w:val="18"/>
                              </w:rPr>
                              <w:t>3</w:t>
                            </w: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>0+ varying dashboards.</w:t>
                            </w:r>
                          </w:p>
                          <w:p w14:paraId="21BF705A" w14:textId="60F86658" w:rsidR="00D6792D" w:rsidRPr="00020E44" w:rsidRDefault="00D6792D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Worked with multiple supply chain departments like kitting, supplier management, government &amp; commercial services to provide data driven solutions </w:t>
                            </w:r>
                            <w:r w:rsidR="00A26E6D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which helped in increased business value. </w:t>
                            </w:r>
                          </w:p>
                          <w:p w14:paraId="4845EDBC" w14:textId="3E53531D" w:rsidR="00D6792D" w:rsidRPr="00020E44" w:rsidRDefault="00D6792D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Worked with Talend to create, maintain, and schedule refresh of complex data models that support various KPI and large sets of data. </w:t>
                            </w:r>
                          </w:p>
                          <w:p w14:paraId="5E25ABE1" w14:textId="1CFB1383" w:rsidR="00D6792D" w:rsidRPr="00020E44" w:rsidRDefault="00D6792D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>Used ETL process to extract, transform and load the data into data warehouse.</w:t>
                            </w:r>
                          </w:p>
                          <w:p w14:paraId="663FCE8C" w14:textId="6728420F" w:rsidR="00D6792D" w:rsidRPr="00020E44" w:rsidRDefault="00D6792D" w:rsidP="00020E4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20E44">
                              <w:rPr>
                                <w:rFonts w:ascii="Calibri" w:hAnsi="Calibri" w:cs="Calibri"/>
                                <w:szCs w:val="18"/>
                              </w:rPr>
                              <w:t>Involved in agile scrum meetings.</w:t>
                            </w:r>
                          </w:p>
                          <w:p w14:paraId="5F5A89B7" w14:textId="77777777" w:rsidR="002A3A64" w:rsidRPr="002A3A64" w:rsidRDefault="002A3A64" w:rsidP="002A3A6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2A3A64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Mentored and supported junior analysts by guiding them through business processes and enhancing their technical skills, leading to improved team performance. </w:t>
                            </w:r>
                          </w:p>
                          <w:p w14:paraId="6586AA8C" w14:textId="1158F2C1" w:rsidR="002A3A64" w:rsidRPr="002A3A64" w:rsidRDefault="002A3A64" w:rsidP="002A3A6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2A3A64">
                              <w:rPr>
                                <w:rFonts w:ascii="Calibri" w:hAnsi="Calibri" w:cs="Calibri"/>
                                <w:szCs w:val="18"/>
                              </w:rPr>
                              <w:t>strengthened collaborative environment that encouraged</w:t>
                            </w:r>
                            <w:r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</w:t>
                            </w:r>
                            <w:r w:rsidRPr="002A3A64">
                              <w:rPr>
                                <w:rFonts w:ascii="Calibri" w:hAnsi="Calibri" w:cs="Calibri"/>
                                <w:szCs w:val="18"/>
                              </w:rPr>
                              <w:t>knowledge sharing, accountability, and continuous improvement.</w:t>
                            </w:r>
                          </w:p>
                          <w:p w14:paraId="4BCD940E" w14:textId="77777777" w:rsidR="00E726D4" w:rsidRPr="00827465" w:rsidRDefault="00E726D4" w:rsidP="00C57D1E">
                            <w:pPr>
                              <w:pStyle w:val="NoSpacing"/>
                              <w:rPr>
                                <w:rFonts w:ascii="Calibri" w:hAnsi="Calibri" w:cs="Calibri"/>
                                <w:sz w:val="17"/>
                                <w:szCs w:val="17"/>
                              </w:rPr>
                            </w:pPr>
                          </w:p>
                          <w:p w14:paraId="28B5CDB4" w14:textId="0632625B" w:rsidR="00E726D4" w:rsidRPr="001851C7" w:rsidRDefault="001851C7" w:rsidP="001851C7">
                            <w:pPr>
                              <w:pStyle w:val="NoSpacing"/>
                              <w:rPr>
                                <w:szCs w:val="18"/>
                              </w:rPr>
                            </w:pPr>
                            <w:r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Role: Data Analyst</w:t>
                            </w:r>
                            <w:r w:rsidRPr="001851C7">
                              <w:rPr>
                                <w:szCs w:val="18"/>
                              </w:rPr>
                              <w:t xml:space="preserve">                                                        </w:t>
                            </w:r>
                            <w:r w:rsidRPr="001851C7">
                              <w:rPr>
                                <w:szCs w:val="18"/>
                              </w:rPr>
                              <w:tab/>
                            </w:r>
                            <w:r w:rsidRPr="001851C7">
                              <w:rPr>
                                <w:szCs w:val="18"/>
                              </w:rPr>
                              <w:tab/>
                            </w:r>
                            <w:r w:rsidR="00E726D4" w:rsidRPr="001851C7">
                              <w:rPr>
                                <w:szCs w:val="18"/>
                              </w:rPr>
                              <w:tab/>
                            </w:r>
                            <w:r w:rsidR="002323E4">
                              <w:rPr>
                                <w:szCs w:val="18"/>
                              </w:rPr>
                              <w:t xml:space="preserve">         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OCT</w:t>
                            </w:r>
                            <w:r w:rsidR="00E726D4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20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19</w:t>
                            </w:r>
                            <w:r w:rsidR="00E726D4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– 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APR</w:t>
                            </w:r>
                            <w:r w:rsidR="00E726D4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20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21</w:t>
                            </w:r>
                          </w:p>
                          <w:p w14:paraId="61A14C74" w14:textId="64F1822C" w:rsidR="00E726D4" w:rsidRPr="001851C7" w:rsidRDefault="001851C7" w:rsidP="00E726D4">
                            <w:pPr>
                              <w:pStyle w:val="Heading3"/>
                              <w:rPr>
                                <w:rFonts w:ascii="Calibri" w:hAnsi="Calibri" w:cs="Calibri"/>
                                <w:b/>
                                <w:szCs w:val="18"/>
                              </w:rPr>
                            </w:pPr>
                            <w:r w:rsidRPr="001851C7">
                              <w:rPr>
                                <w:rFonts w:ascii="Calibri" w:hAnsi="Calibri" w:cs="Calibri"/>
                                <w:b/>
                                <w:szCs w:val="18"/>
                              </w:rPr>
                              <w:t xml:space="preserve">Client: </w:t>
                            </w:r>
                            <w:r w:rsidR="00D6792D" w:rsidRPr="001851C7">
                              <w:rPr>
                                <w:rFonts w:ascii="Calibri" w:hAnsi="Calibri" w:cs="Calibri"/>
                                <w:b/>
                                <w:szCs w:val="18"/>
                              </w:rPr>
                              <w:t>Equifax, Atlanta, GA</w:t>
                            </w:r>
                          </w:p>
                          <w:p w14:paraId="03FEE4B9" w14:textId="4A134869" w:rsidR="00E726D4" w:rsidRPr="00EC443C" w:rsidRDefault="00D6792D" w:rsidP="00E726D4">
                            <w:pPr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Responsibilities: </w:t>
                            </w:r>
                            <w:r w:rsidR="00E726D4"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</w:t>
                            </w:r>
                          </w:p>
                          <w:p w14:paraId="51348971" w14:textId="77777777" w:rsidR="00D6792D" w:rsidRPr="00EC443C" w:rsidRDefault="00D6792D" w:rsidP="00D6792D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Interacted with stakeholders to understand business objectives and gather functional requirements. </w:t>
                            </w:r>
                          </w:p>
                          <w:p w14:paraId="67898978" w14:textId="5CAA390B" w:rsidR="00D6792D" w:rsidRPr="00EC443C" w:rsidRDefault="00D6792D" w:rsidP="00D6792D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>Designed and developed tableau visualization solutions</w:t>
                            </w:r>
                            <w:r w:rsidR="000B34DD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</w:t>
                            </w: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>and created technical requirement documents</w:t>
                            </w:r>
                            <w:r w:rsidR="000B34DD">
                              <w:rPr>
                                <w:rFonts w:ascii="Calibri" w:hAnsi="Calibri" w:cs="Calibri"/>
                                <w:szCs w:val="18"/>
                              </w:rPr>
                              <w:t>.</w:t>
                            </w:r>
                          </w:p>
                          <w:p w14:paraId="226B9D22" w14:textId="57B147B3" w:rsidR="00D6792D" w:rsidRPr="00EC443C" w:rsidRDefault="00D6792D" w:rsidP="00D6792D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>Built interactive tableau dashboards</w:t>
                            </w:r>
                            <w:r w:rsidR="00BA7C32"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>/</w:t>
                            </w: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>reports utilizing parameters, calculated fields</w:t>
                            </w:r>
                            <w:r w:rsidR="00BA7C32"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, </w:t>
                            </w: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user filters, action filters and sets to handle views more efficiently. </w:t>
                            </w:r>
                          </w:p>
                          <w:p w14:paraId="330CA517" w14:textId="64A55E11" w:rsidR="00D6792D" w:rsidRPr="00EC443C" w:rsidRDefault="00D6792D" w:rsidP="00D6792D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Embedded tableau dashboards into web pages and converted pre-existing excel based reports to tableau dashboards. </w:t>
                            </w:r>
                          </w:p>
                          <w:p w14:paraId="07263F12" w14:textId="2AD7FB30" w:rsidR="00D6792D" w:rsidRPr="00EC443C" w:rsidRDefault="00D6792D" w:rsidP="00D6792D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Created backup scripts to take periodic backups on tableau server. </w:t>
                            </w:r>
                          </w:p>
                          <w:p w14:paraId="614E559A" w14:textId="0909B313" w:rsidR="00D6792D" w:rsidRPr="00EC443C" w:rsidRDefault="00D6792D" w:rsidP="00D6792D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Extracted the data tables using custom queries from excel files, SQL database. </w:t>
                            </w:r>
                          </w:p>
                          <w:p w14:paraId="649933DE" w14:textId="746552A5" w:rsidR="00E726D4" w:rsidRPr="00EC443C" w:rsidRDefault="00D6792D" w:rsidP="00D6792D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Scheduled monthly/weekly/daily reports to run automatically.  </w:t>
                            </w:r>
                          </w:p>
                          <w:p w14:paraId="57F7A458" w14:textId="77777777" w:rsidR="00E726D4" w:rsidRPr="00827465" w:rsidRDefault="00E726D4" w:rsidP="00C57D1E">
                            <w:pPr>
                              <w:pStyle w:val="NoSpacing"/>
                              <w:rPr>
                                <w:rFonts w:ascii="Calibri" w:hAnsi="Calibri" w:cs="Calibri"/>
                                <w:sz w:val="17"/>
                                <w:szCs w:val="17"/>
                              </w:rPr>
                            </w:pPr>
                          </w:p>
                          <w:p w14:paraId="5268AA8B" w14:textId="41946ABD" w:rsidR="00E726D4" w:rsidRPr="00320654" w:rsidRDefault="00320654" w:rsidP="00320654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Role: 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Tableau Developer</w:t>
                            </w:r>
                            <w:r w:rsidR="00E726D4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                                                                                                     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APR</w:t>
                            </w:r>
                            <w:r w:rsidR="00E726D4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20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18</w:t>
                            </w:r>
                            <w:r w:rsidR="00E726D4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– 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SEP</w:t>
                            </w:r>
                            <w:r w:rsidR="00E726D4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20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19</w:t>
                            </w:r>
                          </w:p>
                          <w:p w14:paraId="3BAB3312" w14:textId="7367CC1C" w:rsidR="00320654" w:rsidRPr="00320654" w:rsidRDefault="00320654" w:rsidP="00320654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Client: 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EcoInsight, Atlanta, GA</w:t>
                            </w:r>
                          </w:p>
                          <w:p w14:paraId="49AD98D0" w14:textId="10E6EAE2" w:rsidR="006A06D0" w:rsidRPr="00EC443C" w:rsidRDefault="00BA7C32" w:rsidP="006A06D0">
                            <w:pPr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Responsibilities:  </w:t>
                            </w:r>
                            <w:r w:rsidR="00E726D4"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</w:t>
                            </w:r>
                          </w:p>
                          <w:p w14:paraId="1774B61F" w14:textId="08642BAF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Interacted with business users to understand reporting requirements and transform them into technical specifications. </w:t>
                            </w:r>
                          </w:p>
                          <w:p w14:paraId="737B7ADB" w14:textId="77777777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Performed data mining, cleansing, and prepping the data for advanced analytics. </w:t>
                            </w:r>
                          </w:p>
                          <w:p w14:paraId="63251B38" w14:textId="77777777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Audited datasets and data analysis as required ensuring their continuity, accuracy, and consistency. </w:t>
                            </w:r>
                          </w:p>
                          <w:p w14:paraId="21921055" w14:textId="14CFA620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Created/developed special ad-hoc reports, queries, status reports, daily reports etc., as requested by the business users and management. </w:t>
                            </w:r>
                          </w:p>
                          <w:p w14:paraId="7B895050" w14:textId="77777777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Maintained and enhanced existing dashboard reports. </w:t>
                            </w:r>
                          </w:p>
                          <w:p w14:paraId="61B47FBC" w14:textId="1D1FB0B6" w:rsidR="00E726D4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>Developed SQL queries for data validation of the reports and dashboards as necessary.</w:t>
                            </w:r>
                          </w:p>
                          <w:p w14:paraId="64953BB7" w14:textId="77777777" w:rsidR="002021A0" w:rsidRPr="00827465" w:rsidRDefault="002021A0" w:rsidP="00C57D1E">
                            <w:pPr>
                              <w:pStyle w:val="NoSpacing"/>
                              <w:rPr>
                                <w:rFonts w:ascii="Calibri" w:hAnsi="Calibri" w:cs="Calibri"/>
                                <w:sz w:val="17"/>
                                <w:szCs w:val="17"/>
                              </w:rPr>
                            </w:pPr>
                          </w:p>
                          <w:p w14:paraId="05F8A35B" w14:textId="6A1B2F4B" w:rsidR="00BA7C32" w:rsidRPr="00320654" w:rsidRDefault="00320654" w:rsidP="00320654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Role: 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SQL Developer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                                                                                                     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JUN 2012 – MAR 2014</w:t>
                            </w:r>
                          </w:p>
                          <w:p w14:paraId="5FD4CD17" w14:textId="6BF00E77" w:rsidR="00320654" w:rsidRPr="00A110C1" w:rsidRDefault="00320654" w:rsidP="00320654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 xml:space="preserve">Client: </w:t>
                            </w:r>
                            <w:r w:rsidR="00BA7C32" w:rsidRPr="00320654">
                              <w:rPr>
                                <w:rFonts w:ascii="Calibri" w:hAnsi="Calibri" w:cs="Calibri"/>
                                <w:b/>
                                <w:bCs/>
                                <w:szCs w:val="18"/>
                              </w:rPr>
                              <w:t>3M, Hyderabad, IND</w:t>
                            </w:r>
                          </w:p>
                          <w:p w14:paraId="39A3D6D7" w14:textId="77777777" w:rsidR="00BA7C32" w:rsidRPr="00EC443C" w:rsidRDefault="00BA7C32" w:rsidP="00BA7C32">
                            <w:pPr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Responsibilities:   </w:t>
                            </w:r>
                          </w:p>
                          <w:p w14:paraId="72EAAA53" w14:textId="77777777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Developed complex SQL queries, stored procedures, views &amp; CTEs to implement the business logic. </w:t>
                            </w:r>
                          </w:p>
                          <w:p w14:paraId="1F8DFBA0" w14:textId="47DF46C1" w:rsidR="000B34DD" w:rsidRDefault="000B34DD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0B34DD">
                              <w:rPr>
                                <w:rFonts w:ascii="Calibri" w:hAnsi="Calibri" w:cs="Calibri"/>
                                <w:szCs w:val="18"/>
                              </w:rPr>
                              <w:t>Optimized data processing by improving SQL queries, reducing processing time by 30%.</w:t>
                            </w:r>
                          </w:p>
                          <w:p w14:paraId="057B0FB2" w14:textId="5525A093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Wrote complex SQL queries and procedures to generate DML scripts that modified database objects dynamically. </w:t>
                            </w:r>
                          </w:p>
                          <w:p w14:paraId="5D15CA86" w14:textId="77777777" w:rsidR="00BA7C32" w:rsidRPr="00EC443C" w:rsidRDefault="00BA7C32" w:rsidP="00BA7C32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Created SSIS packages to import and export data from various csv files, flat files, excel spread sheets and SQL server. </w:t>
                            </w:r>
                          </w:p>
                          <w:p w14:paraId="430A8762" w14:textId="2403CA85" w:rsidR="00BA7C32" w:rsidRPr="00EC443C" w:rsidRDefault="00BA7C32" w:rsidP="00C57D1E">
                            <w:pPr>
                              <w:pStyle w:val="ListBulle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C443C">
                              <w:rPr>
                                <w:rFonts w:ascii="Calibri" w:hAnsi="Calibri" w:cs="Calibri"/>
                                <w:szCs w:val="18"/>
                              </w:rPr>
                              <w:t>Coordinated with onsite/offshore teams for task clarifications and review.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9682D" id="Text Box 17" o:spid="_x0000_s1032" type="#_x0000_t202" style="position:absolute;margin-left:147pt;margin-top:202.8pt;width:421.2pt;height:568.2pt;z-index:25166440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" filled="f" stroked="f">
                <v:textbox inset=",,0">
                  <w:txbxContent>
                    <w:p w14:paraId="5AA06D58" w14:textId="1C00A7C9" w:rsidR="00E726D4" w:rsidRPr="00D85A34" w:rsidRDefault="000E7EA9" w:rsidP="00E726D4">
                      <w:pPr>
                        <w:pStyle w:val="Heading1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WORK </w:t>
                      </w:r>
                      <w:r w:rsidR="00E726D4" w:rsidRPr="00D85A34">
                        <w:rPr>
                          <w:rFonts w:ascii="Calibri" w:hAnsi="Calibri" w:cs="Calibri"/>
                        </w:rPr>
                        <w:t>Experience</w:t>
                      </w:r>
                    </w:p>
                    <w:p w14:paraId="578FBCCF" w14:textId="1A19DA65" w:rsidR="00E726D4" w:rsidRPr="001851C7" w:rsidRDefault="001851C7" w:rsidP="001851C7">
                      <w:pPr>
                        <w:pStyle w:val="NoSpacing"/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</w:pPr>
                      <w:r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Role: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BI Analyst / Tableau Developer</w:t>
                      </w:r>
                      <w:r w:rsidR="00E726D4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ab/>
                      </w:r>
                      <w:r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                            </w:t>
                      </w:r>
                      <w:r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                                                 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MAY</w:t>
                      </w:r>
                      <w:r w:rsidR="00E726D4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20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21</w:t>
                      </w:r>
                      <w:r w:rsidR="00E726D4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– 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MAR 2025</w:t>
                      </w:r>
                    </w:p>
                    <w:p w14:paraId="404B23FF" w14:textId="6CDC1D85" w:rsidR="00E726D4" w:rsidRPr="001851C7" w:rsidRDefault="001851C7" w:rsidP="00E726D4">
                      <w:pPr>
                        <w:pStyle w:val="Heading3"/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</w:pPr>
                      <w:r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Client: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Boeing, Seattle, WA</w:t>
                      </w:r>
                    </w:p>
                    <w:p w14:paraId="1DB0BC77" w14:textId="757D7336" w:rsidR="00E726D4" w:rsidRPr="00020E44" w:rsidRDefault="00D6792D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>Responsibilities:</w:t>
                      </w:r>
                      <w:r w:rsidR="00E726D4" w:rsidRPr="00020E44">
                        <w:rPr>
                          <w:rFonts w:ascii="Calibri" w:hAnsi="Calibri" w:cs="Calibri"/>
                          <w:szCs w:val="18"/>
                        </w:rPr>
                        <w:t xml:space="preserve"> </w:t>
                      </w:r>
                    </w:p>
                    <w:p w14:paraId="68CF51D2" w14:textId="5EA27C35" w:rsidR="00D6792D" w:rsidRPr="00020E44" w:rsidRDefault="00D6792D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 xml:space="preserve">Designed tracking metrics and KPI dashboards that contributed to increase in the supply chain business value by helping users to keep track of inventory. </w:t>
                      </w:r>
                    </w:p>
                    <w:p w14:paraId="7482CA70" w14:textId="54912224" w:rsidR="00D6792D" w:rsidRPr="00020E44" w:rsidRDefault="004904F4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4904F4">
                        <w:rPr>
                          <w:rFonts w:ascii="Calibri" w:hAnsi="Calibri" w:cs="Calibri"/>
                          <w:szCs w:val="18"/>
                        </w:rPr>
                        <w:t>Independently developed visual dashboards for senior management, providing cross-departmental visibility into TFS teams and projects. Enabled improved tracking, planning, and forecasting, resulting in measurable cost and time savings.</w:t>
                      </w:r>
                      <w:r w:rsidR="00D6792D" w:rsidRPr="00020E44">
                        <w:rPr>
                          <w:rFonts w:ascii="Calibri" w:hAnsi="Calibri" w:cs="Calibri"/>
                          <w:szCs w:val="18"/>
                        </w:rPr>
                        <w:t xml:space="preserve"> </w:t>
                      </w:r>
                    </w:p>
                    <w:p w14:paraId="589D3321" w14:textId="4E610B00" w:rsidR="00D6792D" w:rsidRPr="00020E44" w:rsidRDefault="00D6792D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 xml:space="preserve">Enhanced and supported </w:t>
                      </w:r>
                      <w:r w:rsidR="00BB2B5D">
                        <w:rPr>
                          <w:rFonts w:ascii="Calibri" w:hAnsi="Calibri" w:cs="Calibri"/>
                          <w:szCs w:val="18"/>
                        </w:rPr>
                        <w:t>3</w:t>
                      </w: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>0+ varying dashboards.</w:t>
                      </w:r>
                    </w:p>
                    <w:p w14:paraId="21BF705A" w14:textId="60F86658" w:rsidR="00D6792D" w:rsidRPr="00020E44" w:rsidRDefault="00D6792D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 xml:space="preserve">Worked with multiple supply chain departments like kitting, supplier management, government &amp; commercial services to provide data driven solutions </w:t>
                      </w:r>
                      <w:r w:rsidR="00A26E6D">
                        <w:rPr>
                          <w:rFonts w:ascii="Calibri" w:hAnsi="Calibri" w:cs="Calibri"/>
                          <w:szCs w:val="18"/>
                        </w:rPr>
                        <w:t xml:space="preserve">which helped in increased business value. </w:t>
                      </w:r>
                    </w:p>
                    <w:p w14:paraId="4845EDBC" w14:textId="3E53531D" w:rsidR="00D6792D" w:rsidRPr="00020E44" w:rsidRDefault="00D6792D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 xml:space="preserve">Worked with Talend to create, maintain, and schedule refresh of complex data models that support various KPI and large sets of data. </w:t>
                      </w:r>
                    </w:p>
                    <w:p w14:paraId="5E25ABE1" w14:textId="1CFB1383" w:rsidR="00D6792D" w:rsidRPr="00020E44" w:rsidRDefault="00D6792D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>Used ETL process to extract, transform and load the data into data warehouse.</w:t>
                      </w:r>
                    </w:p>
                    <w:p w14:paraId="663FCE8C" w14:textId="6728420F" w:rsidR="00D6792D" w:rsidRPr="00020E44" w:rsidRDefault="00D6792D" w:rsidP="00020E4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020E44">
                        <w:rPr>
                          <w:rFonts w:ascii="Calibri" w:hAnsi="Calibri" w:cs="Calibri"/>
                          <w:szCs w:val="18"/>
                        </w:rPr>
                        <w:t>Involved in agile scrum meetings.</w:t>
                      </w:r>
                    </w:p>
                    <w:p w14:paraId="5F5A89B7" w14:textId="77777777" w:rsidR="002A3A64" w:rsidRPr="002A3A64" w:rsidRDefault="002A3A64" w:rsidP="002A3A6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2A3A64">
                        <w:rPr>
                          <w:rFonts w:ascii="Calibri" w:hAnsi="Calibri" w:cs="Calibri"/>
                          <w:szCs w:val="18"/>
                        </w:rPr>
                        <w:t xml:space="preserve">Mentored and supported junior analysts by guiding them through business processes and enhancing their technical skills, leading to improved team performance. </w:t>
                      </w:r>
                    </w:p>
                    <w:p w14:paraId="6586AA8C" w14:textId="1158F2C1" w:rsidR="002A3A64" w:rsidRPr="002A3A64" w:rsidRDefault="002A3A64" w:rsidP="002A3A6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2A3A64">
                        <w:rPr>
                          <w:rFonts w:ascii="Calibri" w:hAnsi="Calibri" w:cs="Calibri"/>
                          <w:szCs w:val="18"/>
                        </w:rPr>
                        <w:t>strengthened collaborative environment that encouraged</w:t>
                      </w:r>
                      <w:r>
                        <w:rPr>
                          <w:rFonts w:ascii="Calibri" w:hAnsi="Calibri" w:cs="Calibri"/>
                          <w:szCs w:val="18"/>
                        </w:rPr>
                        <w:t xml:space="preserve"> </w:t>
                      </w:r>
                      <w:r w:rsidRPr="002A3A64">
                        <w:rPr>
                          <w:rFonts w:ascii="Calibri" w:hAnsi="Calibri" w:cs="Calibri"/>
                          <w:szCs w:val="18"/>
                        </w:rPr>
                        <w:t>knowledge sharing, accountability, and continuous improvement.</w:t>
                      </w:r>
                    </w:p>
                    <w:p w14:paraId="4BCD940E" w14:textId="77777777" w:rsidR="00E726D4" w:rsidRPr="00827465" w:rsidRDefault="00E726D4" w:rsidP="00C57D1E">
                      <w:pPr>
                        <w:pStyle w:val="NoSpacing"/>
                        <w:rPr>
                          <w:rFonts w:ascii="Calibri" w:hAnsi="Calibri" w:cs="Calibri"/>
                          <w:sz w:val="17"/>
                          <w:szCs w:val="17"/>
                        </w:rPr>
                      </w:pPr>
                    </w:p>
                    <w:p w14:paraId="28B5CDB4" w14:textId="0632625B" w:rsidR="00E726D4" w:rsidRPr="001851C7" w:rsidRDefault="001851C7" w:rsidP="001851C7">
                      <w:pPr>
                        <w:pStyle w:val="NoSpacing"/>
                        <w:rPr>
                          <w:szCs w:val="18"/>
                        </w:rPr>
                      </w:pPr>
                      <w:r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Role: Data Analyst</w:t>
                      </w:r>
                      <w:r w:rsidRPr="001851C7">
                        <w:rPr>
                          <w:szCs w:val="18"/>
                        </w:rPr>
                        <w:t xml:space="preserve">                                                        </w:t>
                      </w:r>
                      <w:r w:rsidRPr="001851C7">
                        <w:rPr>
                          <w:szCs w:val="18"/>
                        </w:rPr>
                        <w:tab/>
                      </w:r>
                      <w:r w:rsidRPr="001851C7">
                        <w:rPr>
                          <w:szCs w:val="18"/>
                        </w:rPr>
                        <w:tab/>
                      </w:r>
                      <w:r w:rsidR="00E726D4" w:rsidRPr="001851C7">
                        <w:rPr>
                          <w:szCs w:val="18"/>
                        </w:rPr>
                        <w:tab/>
                      </w:r>
                      <w:r w:rsidR="002323E4">
                        <w:rPr>
                          <w:szCs w:val="18"/>
                        </w:rPr>
                        <w:t xml:space="preserve">         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OCT</w:t>
                      </w:r>
                      <w:r w:rsidR="00E726D4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20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19</w:t>
                      </w:r>
                      <w:r w:rsidR="00E726D4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– 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APR</w:t>
                      </w:r>
                      <w:r w:rsidR="00E726D4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20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21</w:t>
                      </w:r>
                    </w:p>
                    <w:p w14:paraId="61A14C74" w14:textId="64F1822C" w:rsidR="00E726D4" w:rsidRPr="001851C7" w:rsidRDefault="001851C7" w:rsidP="00E726D4">
                      <w:pPr>
                        <w:pStyle w:val="Heading3"/>
                        <w:rPr>
                          <w:rFonts w:ascii="Calibri" w:hAnsi="Calibri" w:cs="Calibri"/>
                          <w:b/>
                          <w:szCs w:val="18"/>
                        </w:rPr>
                      </w:pPr>
                      <w:r w:rsidRPr="001851C7">
                        <w:rPr>
                          <w:rFonts w:ascii="Calibri" w:hAnsi="Calibri" w:cs="Calibri"/>
                          <w:b/>
                          <w:szCs w:val="18"/>
                        </w:rPr>
                        <w:t xml:space="preserve">Client: </w:t>
                      </w:r>
                      <w:r w:rsidR="00D6792D" w:rsidRPr="001851C7">
                        <w:rPr>
                          <w:rFonts w:ascii="Calibri" w:hAnsi="Calibri" w:cs="Calibri"/>
                          <w:b/>
                          <w:szCs w:val="18"/>
                        </w:rPr>
                        <w:t>Equifax, Atlanta, GA</w:t>
                      </w:r>
                    </w:p>
                    <w:p w14:paraId="03FEE4B9" w14:textId="4A134869" w:rsidR="00E726D4" w:rsidRPr="00EC443C" w:rsidRDefault="00D6792D" w:rsidP="00E726D4">
                      <w:pPr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Responsibilities: </w:t>
                      </w:r>
                      <w:r w:rsidR="00E726D4" w:rsidRPr="00EC443C">
                        <w:rPr>
                          <w:rFonts w:ascii="Calibri" w:hAnsi="Calibri" w:cs="Calibri"/>
                          <w:szCs w:val="18"/>
                        </w:rPr>
                        <w:t xml:space="preserve"> </w:t>
                      </w:r>
                    </w:p>
                    <w:p w14:paraId="51348971" w14:textId="77777777" w:rsidR="00D6792D" w:rsidRPr="00EC443C" w:rsidRDefault="00D6792D" w:rsidP="00D6792D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Interacted with stakeholders to understand business objectives and gather functional requirements. </w:t>
                      </w:r>
                    </w:p>
                    <w:p w14:paraId="67898978" w14:textId="5CAA390B" w:rsidR="00D6792D" w:rsidRPr="00EC443C" w:rsidRDefault="00D6792D" w:rsidP="00D6792D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>Designed and developed tableau visualization solutions</w:t>
                      </w:r>
                      <w:r w:rsidR="000B34DD">
                        <w:rPr>
                          <w:rFonts w:ascii="Calibri" w:hAnsi="Calibri" w:cs="Calibri"/>
                          <w:szCs w:val="18"/>
                        </w:rPr>
                        <w:t xml:space="preserve"> </w:t>
                      </w: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>and created technical requirement documents</w:t>
                      </w:r>
                      <w:r w:rsidR="000B34DD">
                        <w:rPr>
                          <w:rFonts w:ascii="Calibri" w:hAnsi="Calibri" w:cs="Calibri"/>
                          <w:szCs w:val="18"/>
                        </w:rPr>
                        <w:t>.</w:t>
                      </w:r>
                    </w:p>
                    <w:p w14:paraId="226B9D22" w14:textId="57B147B3" w:rsidR="00D6792D" w:rsidRPr="00EC443C" w:rsidRDefault="00D6792D" w:rsidP="00D6792D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>Built interactive tableau dashboards</w:t>
                      </w:r>
                      <w:r w:rsidR="00BA7C32" w:rsidRPr="00EC443C">
                        <w:rPr>
                          <w:rFonts w:ascii="Calibri" w:hAnsi="Calibri" w:cs="Calibri"/>
                          <w:szCs w:val="18"/>
                        </w:rPr>
                        <w:t>/</w:t>
                      </w: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>reports utilizing parameters, calculated fields</w:t>
                      </w:r>
                      <w:r w:rsidR="00BA7C32" w:rsidRPr="00EC443C">
                        <w:rPr>
                          <w:rFonts w:ascii="Calibri" w:hAnsi="Calibri" w:cs="Calibri"/>
                          <w:szCs w:val="18"/>
                        </w:rPr>
                        <w:t xml:space="preserve">, </w:t>
                      </w: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user filters, action filters and sets to handle views more efficiently. </w:t>
                      </w:r>
                    </w:p>
                    <w:p w14:paraId="330CA517" w14:textId="64A55E11" w:rsidR="00D6792D" w:rsidRPr="00EC443C" w:rsidRDefault="00D6792D" w:rsidP="00D6792D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Embedded tableau dashboards into web pages and converted pre-existing excel based reports to tableau dashboards. </w:t>
                      </w:r>
                    </w:p>
                    <w:p w14:paraId="07263F12" w14:textId="2AD7FB30" w:rsidR="00D6792D" w:rsidRPr="00EC443C" w:rsidRDefault="00D6792D" w:rsidP="00D6792D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Created backup scripts to take periodic backups on tableau server. </w:t>
                      </w:r>
                    </w:p>
                    <w:p w14:paraId="614E559A" w14:textId="0909B313" w:rsidR="00D6792D" w:rsidRPr="00EC443C" w:rsidRDefault="00D6792D" w:rsidP="00D6792D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Extracted the data tables using custom queries from excel files, SQL database. </w:t>
                      </w:r>
                    </w:p>
                    <w:p w14:paraId="649933DE" w14:textId="746552A5" w:rsidR="00E726D4" w:rsidRPr="00EC443C" w:rsidRDefault="00D6792D" w:rsidP="00D6792D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Scheduled monthly/weekly/daily reports to run automatically.  </w:t>
                      </w:r>
                    </w:p>
                    <w:p w14:paraId="57F7A458" w14:textId="77777777" w:rsidR="00E726D4" w:rsidRPr="00827465" w:rsidRDefault="00E726D4" w:rsidP="00C57D1E">
                      <w:pPr>
                        <w:pStyle w:val="NoSpacing"/>
                        <w:rPr>
                          <w:rFonts w:ascii="Calibri" w:hAnsi="Calibri" w:cs="Calibri"/>
                          <w:sz w:val="17"/>
                          <w:szCs w:val="17"/>
                        </w:rPr>
                      </w:pPr>
                    </w:p>
                    <w:p w14:paraId="5268AA8B" w14:textId="41946ABD" w:rsidR="00E726D4" w:rsidRPr="00320654" w:rsidRDefault="00320654" w:rsidP="00320654">
                      <w:pPr>
                        <w:pStyle w:val="NoSpacing"/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Role: 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Tableau Developer</w:t>
                      </w:r>
                      <w:r w:rsidR="00E726D4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ab/>
                      </w: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                                                                                                     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APR</w:t>
                      </w:r>
                      <w:r w:rsidR="00E726D4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20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18</w:t>
                      </w:r>
                      <w:r w:rsidR="00E726D4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– 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SEP</w:t>
                      </w:r>
                      <w:r w:rsidR="00E726D4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20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19</w:t>
                      </w:r>
                    </w:p>
                    <w:p w14:paraId="3BAB3312" w14:textId="7367CC1C" w:rsidR="00320654" w:rsidRPr="00320654" w:rsidRDefault="00320654" w:rsidP="00320654">
                      <w:pPr>
                        <w:pStyle w:val="NoSpacing"/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Client: 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EcoInsight, Atlanta, GA</w:t>
                      </w:r>
                    </w:p>
                    <w:p w14:paraId="49AD98D0" w14:textId="10E6EAE2" w:rsidR="006A06D0" w:rsidRPr="00EC443C" w:rsidRDefault="00BA7C32" w:rsidP="006A06D0">
                      <w:pPr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Responsibilities:  </w:t>
                      </w:r>
                      <w:r w:rsidR="00E726D4" w:rsidRPr="00EC443C">
                        <w:rPr>
                          <w:rFonts w:ascii="Calibri" w:hAnsi="Calibri" w:cs="Calibri"/>
                          <w:szCs w:val="18"/>
                        </w:rPr>
                        <w:t xml:space="preserve"> </w:t>
                      </w:r>
                    </w:p>
                    <w:p w14:paraId="1774B61F" w14:textId="08642BAF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Interacted with business users to understand reporting requirements and transform them into technical specifications. </w:t>
                      </w:r>
                    </w:p>
                    <w:p w14:paraId="737B7ADB" w14:textId="77777777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Performed data mining, cleansing, and prepping the data for advanced analytics. </w:t>
                      </w:r>
                    </w:p>
                    <w:p w14:paraId="63251B38" w14:textId="77777777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Audited datasets and data analysis as required ensuring their continuity, accuracy, and consistency. </w:t>
                      </w:r>
                    </w:p>
                    <w:p w14:paraId="21921055" w14:textId="14CFA620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Created/developed special ad-hoc reports, queries, status reports, daily reports etc., as requested by the business users and management. </w:t>
                      </w:r>
                    </w:p>
                    <w:p w14:paraId="7B895050" w14:textId="77777777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Maintained and enhanced existing dashboard reports. </w:t>
                      </w:r>
                    </w:p>
                    <w:p w14:paraId="61B47FBC" w14:textId="1D1FB0B6" w:rsidR="00E726D4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>Developed SQL queries for data validation of the reports and dashboards as necessary.</w:t>
                      </w:r>
                    </w:p>
                    <w:p w14:paraId="64953BB7" w14:textId="77777777" w:rsidR="002021A0" w:rsidRPr="00827465" w:rsidRDefault="002021A0" w:rsidP="00C57D1E">
                      <w:pPr>
                        <w:pStyle w:val="NoSpacing"/>
                        <w:rPr>
                          <w:rFonts w:ascii="Calibri" w:hAnsi="Calibri" w:cs="Calibri"/>
                          <w:sz w:val="17"/>
                          <w:szCs w:val="17"/>
                        </w:rPr>
                      </w:pPr>
                    </w:p>
                    <w:p w14:paraId="05F8A35B" w14:textId="6A1B2F4B" w:rsidR="00BA7C32" w:rsidRPr="00320654" w:rsidRDefault="00320654" w:rsidP="00320654">
                      <w:pPr>
                        <w:pStyle w:val="NoSpacing"/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Role: 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SQL Developer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ab/>
                      </w: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                                                                                                     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JUN 2012 – MAR 2014</w:t>
                      </w:r>
                    </w:p>
                    <w:p w14:paraId="5FD4CD17" w14:textId="6BF00E77" w:rsidR="00320654" w:rsidRPr="00A110C1" w:rsidRDefault="00320654" w:rsidP="00320654">
                      <w:pPr>
                        <w:pStyle w:val="NoSpacing"/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 xml:space="preserve">Client: </w:t>
                      </w:r>
                      <w:r w:rsidR="00BA7C32" w:rsidRPr="00320654">
                        <w:rPr>
                          <w:rFonts w:ascii="Calibri" w:hAnsi="Calibri" w:cs="Calibri"/>
                          <w:b/>
                          <w:bCs/>
                          <w:szCs w:val="18"/>
                        </w:rPr>
                        <w:t>3M, Hyderabad, IND</w:t>
                      </w:r>
                    </w:p>
                    <w:p w14:paraId="39A3D6D7" w14:textId="77777777" w:rsidR="00BA7C32" w:rsidRPr="00EC443C" w:rsidRDefault="00BA7C32" w:rsidP="00BA7C32">
                      <w:pPr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Responsibilities:   </w:t>
                      </w:r>
                    </w:p>
                    <w:p w14:paraId="72EAAA53" w14:textId="77777777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Developed complex SQL queries, stored procedures, views &amp; CTEs to implement the business logic. </w:t>
                      </w:r>
                    </w:p>
                    <w:p w14:paraId="1F8DFBA0" w14:textId="47DF46C1" w:rsidR="000B34DD" w:rsidRDefault="000B34DD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0B34DD">
                        <w:rPr>
                          <w:rFonts w:ascii="Calibri" w:hAnsi="Calibri" w:cs="Calibri"/>
                          <w:szCs w:val="18"/>
                        </w:rPr>
                        <w:t>Optimized data processing by improving SQL queries, reducing processing time by 30%.</w:t>
                      </w:r>
                    </w:p>
                    <w:p w14:paraId="057B0FB2" w14:textId="5525A093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Wrote complex SQL queries and procedures to generate DML scripts that modified database objects dynamically. </w:t>
                      </w:r>
                    </w:p>
                    <w:p w14:paraId="5D15CA86" w14:textId="77777777" w:rsidR="00BA7C32" w:rsidRPr="00EC443C" w:rsidRDefault="00BA7C32" w:rsidP="00BA7C32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 xml:space="preserve">Created SSIS packages to import and export data from various csv files, flat files, excel spread sheets and SQL server. </w:t>
                      </w:r>
                    </w:p>
                    <w:p w14:paraId="430A8762" w14:textId="2403CA85" w:rsidR="00BA7C32" w:rsidRPr="00EC443C" w:rsidRDefault="00BA7C32" w:rsidP="00C57D1E">
                      <w:pPr>
                        <w:pStyle w:val="ListBullet"/>
                        <w:rPr>
                          <w:rFonts w:ascii="Calibri" w:hAnsi="Calibri" w:cs="Calibri"/>
                          <w:szCs w:val="18"/>
                        </w:rPr>
                      </w:pPr>
                      <w:r w:rsidRPr="00EC443C">
                        <w:rPr>
                          <w:rFonts w:ascii="Calibri" w:hAnsi="Calibri" w:cs="Calibri"/>
                          <w:szCs w:val="18"/>
                        </w:rPr>
                        <w:t>Coordinated with onsite/offshore teams for task clarifications and review.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2021A0" w:rsidRPr="002021A0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5425" behindDoc="0" locked="1" layoutInCell="1" allowOverlap="1" wp14:anchorId="58D56DEA" wp14:editId="7072D81A">
                <wp:simplePos x="0" y="0"/>
                <wp:positionH relativeFrom="margin">
                  <wp:posOffset>1943100</wp:posOffset>
                </wp:positionH>
                <wp:positionV relativeFrom="page">
                  <wp:posOffset>1043940</wp:posOffset>
                </wp:positionV>
                <wp:extent cx="5013960" cy="15240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396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4453E" w14:textId="77777777" w:rsidR="00990BBA" w:rsidRPr="00D85A34" w:rsidRDefault="00E726D4" w:rsidP="00797589">
                            <w:pPr>
                              <w:pStyle w:val="Heading1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D85A34">
                              <w:rPr>
                                <w:rFonts w:ascii="Calibri" w:hAnsi="Calibri" w:cs="Calibri"/>
                              </w:rPr>
                              <w:t>PROFILE</w:t>
                            </w:r>
                          </w:p>
                          <w:p w14:paraId="25C98EE9" w14:textId="30FD4877" w:rsidR="00284FE8" w:rsidRPr="00827465" w:rsidRDefault="00284FE8" w:rsidP="00797589">
                            <w:p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7+ years of experience in data analysis and visualization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to 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develop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complex, intuitive, and innovative dashboards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that provide business intelligence and OLAP solutions to Financial and Supply Chain sectors.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Expert in evaluating data models and help users to identify critical KPIs and facilitate strategic planning in the organization. </w:t>
                            </w:r>
                          </w:p>
                          <w:p w14:paraId="032B0B5B" w14:textId="43DA31B4" w:rsidR="00284FE8" w:rsidRPr="00827465" w:rsidRDefault="00284FE8" w:rsidP="00797589">
                            <w:p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Proficient in working with large data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sources both on-premises and 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cloud. Worked in 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the a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gile 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m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ethodolog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ies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 and </w:t>
                            </w:r>
                            <w:r w:rsidR="00797589"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several </w:t>
                            </w: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tools for project tracking and version control.</w:t>
                            </w:r>
                          </w:p>
                          <w:p w14:paraId="13011393" w14:textId="38A6051C" w:rsidR="002021A0" w:rsidRPr="00827465" w:rsidRDefault="00284FE8" w:rsidP="00797589">
                            <w:pPr>
                              <w:jc w:val="both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827465">
                              <w:rPr>
                                <w:rFonts w:ascii="Calibri" w:hAnsi="Calibri" w:cs="Calibri"/>
                                <w:szCs w:val="18"/>
                              </w:rPr>
                              <w:t>Self-motivated, team-oriented, ability to handle multiple projects and deliver within the required timeline.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56DEA" id="Text Box 2" o:spid="_x0000_s1033" type="#_x0000_t202" style="position:absolute;margin-left:153pt;margin-top:82.2pt;width:394.8pt;height:120pt;z-index:25166542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" filled="f" stroked="f">
                <v:textbox>
                  <w:txbxContent>
                    <w:p w14:paraId="22A4453E" w14:textId="77777777" w:rsidR="00990BBA" w:rsidRPr="00D85A34" w:rsidRDefault="00E726D4" w:rsidP="00797589">
                      <w:pPr>
                        <w:pStyle w:val="Heading1"/>
                        <w:jc w:val="both"/>
                        <w:rPr>
                          <w:rFonts w:ascii="Calibri" w:hAnsi="Calibri" w:cs="Calibri"/>
                        </w:rPr>
                      </w:pPr>
                      <w:r w:rsidRPr="00D85A34">
                        <w:rPr>
                          <w:rFonts w:ascii="Calibri" w:hAnsi="Calibri" w:cs="Calibri"/>
                        </w:rPr>
                        <w:t>PROFILE</w:t>
                      </w:r>
                    </w:p>
                    <w:p w14:paraId="25C98EE9" w14:textId="30FD4877" w:rsidR="00284FE8" w:rsidRPr="00827465" w:rsidRDefault="00284FE8" w:rsidP="00797589">
                      <w:p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>7+ years of experience in data analysis and visualization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 xml:space="preserve"> 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 xml:space="preserve">to 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>develop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 xml:space="preserve"> complex, intuitive, and innovative dashboards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 xml:space="preserve"> that provide business intelligence and OLAP solutions to Financial and Supply Chain sectors.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 xml:space="preserve"> Expert in evaluating data models and help users to identify critical KPIs and facilitate strategic planning in the organization. </w:t>
                      </w:r>
                    </w:p>
                    <w:p w14:paraId="032B0B5B" w14:textId="43DA31B4" w:rsidR="00284FE8" w:rsidRPr="00827465" w:rsidRDefault="00284FE8" w:rsidP="00797589">
                      <w:p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>Proficient in working with large data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 xml:space="preserve"> sources both on-premises and 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 xml:space="preserve">cloud. Worked in 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>the a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 xml:space="preserve">gile 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>m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>ethodolog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>ies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 xml:space="preserve"> and </w:t>
                      </w:r>
                      <w:r w:rsidR="00797589" w:rsidRPr="00827465">
                        <w:rPr>
                          <w:rFonts w:ascii="Calibri" w:hAnsi="Calibri" w:cs="Calibri"/>
                          <w:szCs w:val="18"/>
                        </w:rPr>
                        <w:t xml:space="preserve">several </w:t>
                      </w: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>tools for project tracking and version control.</w:t>
                      </w:r>
                    </w:p>
                    <w:p w14:paraId="13011393" w14:textId="38A6051C" w:rsidR="002021A0" w:rsidRPr="00827465" w:rsidRDefault="00284FE8" w:rsidP="00797589">
                      <w:pPr>
                        <w:jc w:val="both"/>
                        <w:rPr>
                          <w:rFonts w:ascii="Calibri" w:hAnsi="Calibri" w:cs="Calibri"/>
                          <w:szCs w:val="18"/>
                        </w:rPr>
                      </w:pPr>
                      <w:r w:rsidRPr="00827465">
                        <w:rPr>
                          <w:rFonts w:ascii="Calibri" w:hAnsi="Calibri" w:cs="Calibri"/>
                          <w:szCs w:val="18"/>
                        </w:rPr>
                        <w:t>Self-motivated, team-oriented, ability to handle multiple projects and deliver within the required timeline.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284FE8" w:rsidRPr="00D54F44">
        <w:rPr>
          <w:rFonts w:ascii="Calibri" w:hAnsi="Calibri" w:cs="Calibri"/>
          <w:sz w:val="56"/>
          <w:szCs w:val="56"/>
        </w:rPr>
        <w:t>Alekhya Machiraju</w:t>
      </w:r>
    </w:p>
    <w:p w14:paraId="260715BA" w14:textId="1CA49053" w:rsidR="00130AC8" w:rsidRPr="00D54F44" w:rsidRDefault="00D54F44" w:rsidP="003508F8">
      <w:pPr>
        <w:pStyle w:val="Subtitle"/>
        <w:rPr>
          <w:rFonts w:ascii="Calibri" w:hAnsi="Calibri" w:cs="Calibri"/>
          <w:sz w:val="28"/>
          <w:szCs w:val="28"/>
        </w:rPr>
      </w:pPr>
      <w:r w:rsidRPr="00D54F44">
        <w:rPr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87953" behindDoc="0" locked="0" layoutInCell="1" allowOverlap="1" wp14:anchorId="5A023D71" wp14:editId="72EF2EDC">
                <wp:simplePos x="0" y="0"/>
                <wp:positionH relativeFrom="margin">
                  <wp:posOffset>-128270</wp:posOffset>
                </wp:positionH>
                <wp:positionV relativeFrom="paragraph">
                  <wp:posOffset>7391400</wp:posOffset>
                </wp:positionV>
                <wp:extent cx="1855719" cy="0"/>
                <wp:effectExtent l="0" t="0" r="0" b="0"/>
                <wp:wrapNone/>
                <wp:docPr id="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5719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5E08B063" id="Straight Connector 1" o:spid="_x0000_s1026" style="position:absolute;flip:x;z-index:25168795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0.1pt,582pt" to="136pt,5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" strokecolor="#bfbfbf [2412]">
                <v:stroke joinstyle="miter"/>
                <w10:wrap anchorx="margin"/>
              </v:line>
            </w:pict>
          </mc:Fallback>
        </mc:AlternateContent>
      </w:r>
      <w:r w:rsidRPr="00D54F44">
        <w:rPr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83857" behindDoc="0" locked="0" layoutInCell="1" allowOverlap="1" wp14:anchorId="20D7D939" wp14:editId="3ABBA533">
                <wp:simplePos x="0" y="0"/>
                <wp:positionH relativeFrom="margin">
                  <wp:posOffset>-114300</wp:posOffset>
                </wp:positionH>
                <wp:positionV relativeFrom="paragraph">
                  <wp:posOffset>3801110</wp:posOffset>
                </wp:positionV>
                <wp:extent cx="1855719" cy="0"/>
                <wp:effectExtent l="0" t="0" r="0" b="0"/>
                <wp:wrapNone/>
                <wp:docPr id="6964439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5719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0476DD54" id="Straight Connector 1" o:spid="_x0000_s1026" style="position:absolute;flip:x;z-index:251683857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pt,299.3pt" to="137.1pt,29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" strokecolor="#bfbfbf [2412]">
                <v:stroke joinstyle="miter"/>
                <w10:wrap anchorx="margin"/>
              </v:line>
            </w:pict>
          </mc:Fallback>
        </mc:AlternateContent>
      </w:r>
      <w:r w:rsidR="00284FE8" w:rsidRPr="00D54F44">
        <w:rPr>
          <w:rFonts w:ascii="Calibri" w:hAnsi="Calibri" w:cs="Calibri"/>
          <w:sz w:val="28"/>
          <w:szCs w:val="28"/>
        </w:rPr>
        <w:t>Business Intelligence / Data Analyst</w:t>
      </w:r>
      <w:r w:rsidR="002242F6" w:rsidRPr="00D54F44">
        <w:rPr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85905" behindDoc="0" locked="1" layoutInCell="1" allowOverlap="1" wp14:anchorId="16663A2D" wp14:editId="62051F44">
                <wp:simplePos x="0" y="0"/>
                <wp:positionH relativeFrom="margin">
                  <wp:posOffset>-132715</wp:posOffset>
                </wp:positionH>
                <wp:positionV relativeFrom="page">
                  <wp:posOffset>4610735</wp:posOffset>
                </wp:positionV>
                <wp:extent cx="1897380" cy="2400300"/>
                <wp:effectExtent l="0" t="0" r="0" b="0"/>
                <wp:wrapNone/>
                <wp:docPr id="912157338" name="Text Box 912157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380" cy="2400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47339" w14:textId="4D266836" w:rsidR="002242F6" w:rsidRPr="003508F8" w:rsidRDefault="002242F6" w:rsidP="002242F6">
                            <w:pPr>
                              <w:pStyle w:val="Heading1"/>
                              <w:rPr>
                                <w:rFonts w:ascii="Calibri" w:hAnsi="Calibri" w:cs="Calibri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</w:rPr>
                              <w:t>TECHNICAL SKILLS</w:t>
                            </w:r>
                          </w:p>
                          <w:p w14:paraId="62CA952B" w14:textId="75709517" w:rsidR="002242F6" w:rsidRPr="003508F8" w:rsidRDefault="002242F6" w:rsidP="003508F8">
                            <w:pPr>
                              <w:pStyle w:val="List"/>
                              <w:ind w:left="0" w:firstLine="0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Tableau Desktop/Server</w:t>
                            </w:r>
                          </w:p>
                          <w:p w14:paraId="10C96BDD" w14:textId="32C1A3D8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Microsoft Power BI</w:t>
                            </w:r>
                          </w:p>
                          <w:p w14:paraId="2BBA24F4" w14:textId="04083549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Excel (XLOOKUP, Pivot, Visuals)</w:t>
                            </w:r>
                          </w:p>
                          <w:p w14:paraId="00E48467" w14:textId="77777777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Alteryx &amp; Talend</w:t>
                            </w:r>
                          </w:p>
                          <w:p w14:paraId="59B80848" w14:textId="6429D708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SQL, Oracle, Teradata &amp; SAP Hana</w:t>
                            </w:r>
                          </w:p>
                          <w:p w14:paraId="04229A16" w14:textId="6848CE0A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GCP (Big Query) &amp; Azure</w:t>
                            </w:r>
                          </w:p>
                          <w:p w14:paraId="3E7DFA76" w14:textId="56904AAD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ER/Studio, Erwin &amp; MS Visio</w:t>
                            </w:r>
                          </w:p>
                          <w:p w14:paraId="01FE4AC0" w14:textId="77777777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Python (Pandas, NumPy, Matplotlib)</w:t>
                            </w:r>
                          </w:p>
                          <w:p w14:paraId="13865EFA" w14:textId="1EAAAA7E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HTML5, CSS, JavaScript, XML &amp; JSON</w:t>
                            </w:r>
                          </w:p>
                          <w:p w14:paraId="04B7C4FE" w14:textId="76812A08" w:rsidR="002242F6" w:rsidRPr="003508F8" w:rsidRDefault="002242F6" w:rsidP="003508F8">
                            <w:pPr>
                              <w:pStyle w:val="List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3508F8">
                              <w:rPr>
                                <w:rFonts w:ascii="Calibri" w:hAnsi="Calibri" w:cs="Calibri"/>
                                <w:szCs w:val="18"/>
                              </w:rPr>
                              <w:t>Office 365, SharePoint, TFS &amp; GitLab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63A2D" id="Text Box 912157338" o:spid="_x0000_s1034" type="#_x0000_t202" style="position:absolute;left:0;text-align:left;margin-left:-10.45pt;margin-top:363.05pt;width:149.4pt;height:189pt;z-index:25168590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" filled="f" stroked="f">
                <v:textbox>
                  <w:txbxContent>
                    <w:p w14:paraId="3DD47339" w14:textId="4D266836" w:rsidR="002242F6" w:rsidRPr="003508F8" w:rsidRDefault="002242F6" w:rsidP="002242F6">
                      <w:pPr>
                        <w:pStyle w:val="Heading1"/>
                        <w:rPr>
                          <w:rFonts w:ascii="Calibri" w:hAnsi="Calibri" w:cs="Calibri"/>
                        </w:rPr>
                      </w:pPr>
                      <w:r w:rsidRPr="003508F8">
                        <w:rPr>
                          <w:rFonts w:ascii="Calibri" w:hAnsi="Calibri" w:cs="Calibri"/>
                        </w:rPr>
                        <w:t>TECHNICAL SKILLS</w:t>
                      </w:r>
                    </w:p>
                    <w:p w14:paraId="62CA952B" w14:textId="75709517" w:rsidR="002242F6" w:rsidRPr="003508F8" w:rsidRDefault="002242F6" w:rsidP="003508F8">
                      <w:pPr>
                        <w:pStyle w:val="List"/>
                        <w:ind w:left="0" w:firstLine="0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Tableau Desktop/Server</w:t>
                      </w:r>
                    </w:p>
                    <w:p w14:paraId="10C96BDD" w14:textId="32C1A3D8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Microsoft Power BI</w:t>
                      </w:r>
                    </w:p>
                    <w:p w14:paraId="2BBA24F4" w14:textId="04083549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Excel (XLOOKUP, Pivot, Visuals)</w:t>
                      </w:r>
                    </w:p>
                    <w:p w14:paraId="00E48467" w14:textId="77777777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Alteryx &amp; Talend</w:t>
                      </w:r>
                    </w:p>
                    <w:p w14:paraId="59B80848" w14:textId="6429D708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SQL, Oracle, Teradata &amp; SAP Hana</w:t>
                      </w:r>
                    </w:p>
                    <w:p w14:paraId="04229A16" w14:textId="6848CE0A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GCP (Big Query) &amp; Azure</w:t>
                      </w:r>
                    </w:p>
                    <w:p w14:paraId="3E7DFA76" w14:textId="56904AAD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ER/Studio, Erwin &amp; MS Visio</w:t>
                      </w:r>
                    </w:p>
                    <w:p w14:paraId="01FE4AC0" w14:textId="77777777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Python (Pandas, NumPy, Matplotlib)</w:t>
                      </w:r>
                    </w:p>
                    <w:p w14:paraId="13865EFA" w14:textId="1EAAAA7E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HTML5, CSS, JavaScript, XML &amp; JSON</w:t>
                      </w:r>
                    </w:p>
                    <w:p w14:paraId="04B7C4FE" w14:textId="76812A08" w:rsidR="002242F6" w:rsidRPr="003508F8" w:rsidRDefault="002242F6" w:rsidP="003508F8">
                      <w:pPr>
                        <w:pStyle w:val="List"/>
                        <w:rPr>
                          <w:rFonts w:ascii="Calibri" w:hAnsi="Calibri" w:cs="Calibri"/>
                          <w:szCs w:val="18"/>
                        </w:rPr>
                      </w:pPr>
                      <w:r w:rsidRPr="003508F8">
                        <w:rPr>
                          <w:rFonts w:ascii="Calibri" w:hAnsi="Calibri" w:cs="Calibri"/>
                          <w:szCs w:val="18"/>
                        </w:rPr>
                        <w:t>Office 365, SharePoint, TFS &amp; GitLab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797589" w:rsidRPr="00D54F44">
        <w:rPr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9761" behindDoc="0" locked="1" layoutInCell="1" allowOverlap="1" wp14:anchorId="182DAFC4" wp14:editId="78AD4E91">
                <wp:simplePos x="0" y="0"/>
                <wp:positionH relativeFrom="margin">
                  <wp:posOffset>-92075</wp:posOffset>
                </wp:positionH>
                <wp:positionV relativeFrom="margin">
                  <wp:posOffset>7893050</wp:posOffset>
                </wp:positionV>
                <wp:extent cx="1810385" cy="1101725"/>
                <wp:effectExtent l="0" t="0" r="0" b="3175"/>
                <wp:wrapNone/>
                <wp:docPr id="1585236669" name="Text Box 1585236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1101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8D157" w14:textId="77777777" w:rsidR="00797589" w:rsidRPr="00E935D9" w:rsidRDefault="00797589" w:rsidP="00797589">
                            <w:pPr>
                              <w:pStyle w:val="Heading1"/>
                              <w:rPr>
                                <w:rFonts w:ascii="Calibri" w:hAnsi="Calibri" w:cs="Calibri"/>
                              </w:rPr>
                            </w:pPr>
                            <w:r w:rsidRPr="00E935D9">
                              <w:rPr>
                                <w:rFonts w:ascii="Calibri" w:hAnsi="Calibri" w:cs="Calibri"/>
                              </w:rPr>
                              <w:t>CERTIFICATIONS</w:t>
                            </w:r>
                          </w:p>
                          <w:p w14:paraId="4A33C6EE" w14:textId="77777777" w:rsidR="00797589" w:rsidRPr="00E935D9" w:rsidRDefault="00797589" w:rsidP="00797589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935D9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Power BI Data Analyst Associate from Microsoft  </w:t>
                            </w:r>
                          </w:p>
                          <w:p w14:paraId="3F636783" w14:textId="77777777" w:rsidR="00797589" w:rsidRPr="00E935D9" w:rsidRDefault="00797589" w:rsidP="00797589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</w:p>
                          <w:p w14:paraId="6386D844" w14:textId="77777777" w:rsidR="00797589" w:rsidRPr="00E935D9" w:rsidRDefault="00797589" w:rsidP="00797589">
                            <w:pPr>
                              <w:pStyle w:val="NoSpacing"/>
                              <w:rPr>
                                <w:rFonts w:ascii="Calibri" w:hAnsi="Calibri" w:cs="Calibri"/>
                                <w:szCs w:val="18"/>
                              </w:rPr>
                            </w:pPr>
                            <w:r w:rsidRPr="00E935D9">
                              <w:rPr>
                                <w:rFonts w:ascii="Calibri" w:hAnsi="Calibri" w:cs="Calibri"/>
                                <w:szCs w:val="18"/>
                              </w:rPr>
                              <w:t xml:space="preserve">Data Science with Python &amp; AI/ML Concepts from IBM </w:t>
                            </w:r>
                          </w:p>
                          <w:p w14:paraId="47239413" w14:textId="77777777" w:rsidR="00797589" w:rsidRPr="00E726D4" w:rsidRDefault="00797589" w:rsidP="00797589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DAFC4" id="Text Box 1585236669" o:spid="_x0000_s1035" type="#_x0000_t202" style="position:absolute;left:0;text-align:left;margin-left:-7.25pt;margin-top:621.5pt;width:142.55pt;height:86.75pt;z-index:2516797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" filled="f" stroked="f">
                <v:textbox>
                  <w:txbxContent>
                    <w:p w14:paraId="4268D157" w14:textId="77777777" w:rsidR="00797589" w:rsidRPr="00E935D9" w:rsidRDefault="00797589" w:rsidP="00797589">
                      <w:pPr>
                        <w:pStyle w:val="Heading1"/>
                        <w:rPr>
                          <w:rFonts w:ascii="Calibri" w:hAnsi="Calibri" w:cs="Calibri"/>
                        </w:rPr>
                      </w:pPr>
                      <w:r w:rsidRPr="00E935D9">
                        <w:rPr>
                          <w:rFonts w:ascii="Calibri" w:hAnsi="Calibri" w:cs="Calibri"/>
                        </w:rPr>
                        <w:t>CERTIFICATIONS</w:t>
                      </w:r>
                    </w:p>
                    <w:p w14:paraId="4A33C6EE" w14:textId="77777777" w:rsidR="00797589" w:rsidRPr="00E935D9" w:rsidRDefault="00797589" w:rsidP="00797589">
                      <w:pPr>
                        <w:pStyle w:val="NoSpacing"/>
                        <w:rPr>
                          <w:rFonts w:ascii="Calibri" w:hAnsi="Calibri" w:cs="Calibri"/>
                          <w:szCs w:val="18"/>
                        </w:rPr>
                      </w:pPr>
                      <w:r w:rsidRPr="00E935D9">
                        <w:rPr>
                          <w:rFonts w:ascii="Calibri" w:hAnsi="Calibri" w:cs="Calibri"/>
                          <w:szCs w:val="18"/>
                        </w:rPr>
                        <w:t xml:space="preserve">Power BI Data Analyst Associate from Microsoft  </w:t>
                      </w:r>
                    </w:p>
                    <w:p w14:paraId="3F636783" w14:textId="77777777" w:rsidR="00797589" w:rsidRPr="00E935D9" w:rsidRDefault="00797589" w:rsidP="00797589">
                      <w:pPr>
                        <w:pStyle w:val="NoSpacing"/>
                        <w:rPr>
                          <w:rFonts w:ascii="Calibri" w:hAnsi="Calibri" w:cs="Calibri"/>
                          <w:szCs w:val="18"/>
                        </w:rPr>
                      </w:pPr>
                    </w:p>
                    <w:p w14:paraId="6386D844" w14:textId="77777777" w:rsidR="00797589" w:rsidRPr="00E935D9" w:rsidRDefault="00797589" w:rsidP="00797589">
                      <w:pPr>
                        <w:pStyle w:val="NoSpacing"/>
                        <w:rPr>
                          <w:rFonts w:ascii="Calibri" w:hAnsi="Calibri" w:cs="Calibri"/>
                          <w:szCs w:val="18"/>
                        </w:rPr>
                      </w:pPr>
                      <w:r w:rsidRPr="00E935D9">
                        <w:rPr>
                          <w:rFonts w:ascii="Calibri" w:hAnsi="Calibri" w:cs="Calibri"/>
                          <w:szCs w:val="18"/>
                        </w:rPr>
                        <w:t xml:space="preserve">Data Science with Python &amp; AI/ML Concepts from IBM </w:t>
                      </w:r>
                    </w:p>
                    <w:p w14:paraId="47239413" w14:textId="77777777" w:rsidR="00797589" w:rsidRPr="00E726D4" w:rsidRDefault="00797589" w:rsidP="00797589">
                      <w:pPr>
                        <w:pStyle w:val="NoSpacing"/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sectPr w:rsidR="00130AC8" w:rsidRPr="00D54F44" w:rsidSect="00E726D4">
      <w:pgSz w:w="12240" w:h="15800" w:code="1"/>
      <w:pgMar w:top="432" w:right="720" w:bottom="720" w:left="720" w:header="706" w:footer="706" w:gutter="0"/>
      <w:pgBorders w:offsetFrom="page">
        <w:top w:val="single" w:sz="48" w:space="0" w:color="auto"/>
        <w:bottom w:val="single" w:sz="48" w:space="0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EFA7A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461A0"/>
    <w:multiLevelType w:val="hybridMultilevel"/>
    <w:tmpl w:val="E3F0F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FE8"/>
    <w:rsid w:val="00000AFB"/>
    <w:rsid w:val="000121FE"/>
    <w:rsid w:val="00020262"/>
    <w:rsid w:val="00020E44"/>
    <w:rsid w:val="0002207D"/>
    <w:rsid w:val="000260B4"/>
    <w:rsid w:val="00031AB2"/>
    <w:rsid w:val="00036133"/>
    <w:rsid w:val="000376D0"/>
    <w:rsid w:val="00037C55"/>
    <w:rsid w:val="00050A26"/>
    <w:rsid w:val="00054F97"/>
    <w:rsid w:val="0006054C"/>
    <w:rsid w:val="00063E45"/>
    <w:rsid w:val="000678A0"/>
    <w:rsid w:val="00070D27"/>
    <w:rsid w:val="00077BA8"/>
    <w:rsid w:val="00077F56"/>
    <w:rsid w:val="0008027E"/>
    <w:rsid w:val="00086741"/>
    <w:rsid w:val="00094EC0"/>
    <w:rsid w:val="00097EEA"/>
    <w:rsid w:val="000A02D0"/>
    <w:rsid w:val="000B08AF"/>
    <w:rsid w:val="000B1259"/>
    <w:rsid w:val="000B1848"/>
    <w:rsid w:val="000B2C8B"/>
    <w:rsid w:val="000B34DD"/>
    <w:rsid w:val="000B5170"/>
    <w:rsid w:val="000C2682"/>
    <w:rsid w:val="000C2D28"/>
    <w:rsid w:val="000D5625"/>
    <w:rsid w:val="000E6429"/>
    <w:rsid w:val="000E7EA9"/>
    <w:rsid w:val="000F0194"/>
    <w:rsid w:val="000F1AE2"/>
    <w:rsid w:val="000F6566"/>
    <w:rsid w:val="000F7667"/>
    <w:rsid w:val="000F767E"/>
    <w:rsid w:val="000F7D99"/>
    <w:rsid w:val="00102018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3B52"/>
    <w:rsid w:val="001441BB"/>
    <w:rsid w:val="0014544E"/>
    <w:rsid w:val="0014782C"/>
    <w:rsid w:val="00152C30"/>
    <w:rsid w:val="00155D29"/>
    <w:rsid w:val="00162AD3"/>
    <w:rsid w:val="0017256B"/>
    <w:rsid w:val="00172F50"/>
    <w:rsid w:val="00174385"/>
    <w:rsid w:val="00177CBE"/>
    <w:rsid w:val="001851C7"/>
    <w:rsid w:val="00186678"/>
    <w:rsid w:val="001A08B7"/>
    <w:rsid w:val="001A3C3D"/>
    <w:rsid w:val="001A3DB6"/>
    <w:rsid w:val="001A5FDE"/>
    <w:rsid w:val="001B2DE1"/>
    <w:rsid w:val="001B7ECD"/>
    <w:rsid w:val="001C0A9C"/>
    <w:rsid w:val="001C31FD"/>
    <w:rsid w:val="001C65A2"/>
    <w:rsid w:val="001D78B7"/>
    <w:rsid w:val="001E16C3"/>
    <w:rsid w:val="001E16F3"/>
    <w:rsid w:val="001E20D0"/>
    <w:rsid w:val="001E322B"/>
    <w:rsid w:val="001E3A8D"/>
    <w:rsid w:val="001F2757"/>
    <w:rsid w:val="001F2C7D"/>
    <w:rsid w:val="001F47C3"/>
    <w:rsid w:val="001F4A44"/>
    <w:rsid w:val="001F5219"/>
    <w:rsid w:val="001F76AD"/>
    <w:rsid w:val="002021A0"/>
    <w:rsid w:val="002106F7"/>
    <w:rsid w:val="00214F05"/>
    <w:rsid w:val="00216323"/>
    <w:rsid w:val="00222C2E"/>
    <w:rsid w:val="002242F6"/>
    <w:rsid w:val="0022765C"/>
    <w:rsid w:val="002323E4"/>
    <w:rsid w:val="00233CA7"/>
    <w:rsid w:val="00235040"/>
    <w:rsid w:val="002370BA"/>
    <w:rsid w:val="002438EF"/>
    <w:rsid w:val="00246C4C"/>
    <w:rsid w:val="002510B3"/>
    <w:rsid w:val="00252E74"/>
    <w:rsid w:val="0025741E"/>
    <w:rsid w:val="00257A1C"/>
    <w:rsid w:val="00264B92"/>
    <w:rsid w:val="00264FFA"/>
    <w:rsid w:val="002714A9"/>
    <w:rsid w:val="00273B80"/>
    <w:rsid w:val="00276B01"/>
    <w:rsid w:val="0028153A"/>
    <w:rsid w:val="00281542"/>
    <w:rsid w:val="002819FD"/>
    <w:rsid w:val="00284FE8"/>
    <w:rsid w:val="00287019"/>
    <w:rsid w:val="00293782"/>
    <w:rsid w:val="0029441D"/>
    <w:rsid w:val="00296E25"/>
    <w:rsid w:val="002976DA"/>
    <w:rsid w:val="002A3A64"/>
    <w:rsid w:val="002B3FF0"/>
    <w:rsid w:val="002C4939"/>
    <w:rsid w:val="002D0BFD"/>
    <w:rsid w:val="002D3ED4"/>
    <w:rsid w:val="002F2C5D"/>
    <w:rsid w:val="00311D05"/>
    <w:rsid w:val="00312EFA"/>
    <w:rsid w:val="00314AC7"/>
    <w:rsid w:val="00320654"/>
    <w:rsid w:val="00332E68"/>
    <w:rsid w:val="00340EA1"/>
    <w:rsid w:val="00341805"/>
    <w:rsid w:val="00341BFB"/>
    <w:rsid w:val="00342D20"/>
    <w:rsid w:val="003457B8"/>
    <w:rsid w:val="003508F8"/>
    <w:rsid w:val="00351E96"/>
    <w:rsid w:val="00357D29"/>
    <w:rsid w:val="00360784"/>
    <w:rsid w:val="003615F4"/>
    <w:rsid w:val="00366618"/>
    <w:rsid w:val="00371308"/>
    <w:rsid w:val="0037218D"/>
    <w:rsid w:val="003734AB"/>
    <w:rsid w:val="00373C83"/>
    <w:rsid w:val="003765EB"/>
    <w:rsid w:val="003851E2"/>
    <w:rsid w:val="00390ACF"/>
    <w:rsid w:val="003919F8"/>
    <w:rsid w:val="00393CDF"/>
    <w:rsid w:val="003957E2"/>
    <w:rsid w:val="003957F8"/>
    <w:rsid w:val="003A0613"/>
    <w:rsid w:val="003A65B7"/>
    <w:rsid w:val="003A7CE3"/>
    <w:rsid w:val="003B1DC7"/>
    <w:rsid w:val="003B526C"/>
    <w:rsid w:val="003C0C1C"/>
    <w:rsid w:val="003C5693"/>
    <w:rsid w:val="003C700B"/>
    <w:rsid w:val="003C76A7"/>
    <w:rsid w:val="003D2D39"/>
    <w:rsid w:val="003E2A13"/>
    <w:rsid w:val="003E3CD8"/>
    <w:rsid w:val="003F17FA"/>
    <w:rsid w:val="003F6594"/>
    <w:rsid w:val="004005D1"/>
    <w:rsid w:val="00404A3D"/>
    <w:rsid w:val="00405777"/>
    <w:rsid w:val="0041167F"/>
    <w:rsid w:val="00412290"/>
    <w:rsid w:val="00413AC7"/>
    <w:rsid w:val="00413B81"/>
    <w:rsid w:val="00414F88"/>
    <w:rsid w:val="00415E9D"/>
    <w:rsid w:val="00416C65"/>
    <w:rsid w:val="00422B51"/>
    <w:rsid w:val="00424D16"/>
    <w:rsid w:val="00426E33"/>
    <w:rsid w:val="004312BA"/>
    <w:rsid w:val="00436379"/>
    <w:rsid w:val="004612D6"/>
    <w:rsid w:val="00470088"/>
    <w:rsid w:val="0047090F"/>
    <w:rsid w:val="00474207"/>
    <w:rsid w:val="004752EC"/>
    <w:rsid w:val="004761A2"/>
    <w:rsid w:val="0047622B"/>
    <w:rsid w:val="004904F4"/>
    <w:rsid w:val="004A2C09"/>
    <w:rsid w:val="004A633B"/>
    <w:rsid w:val="004B0444"/>
    <w:rsid w:val="004B28F6"/>
    <w:rsid w:val="004C0A2B"/>
    <w:rsid w:val="004D364F"/>
    <w:rsid w:val="004D717F"/>
    <w:rsid w:val="004F0100"/>
    <w:rsid w:val="004F0232"/>
    <w:rsid w:val="00503498"/>
    <w:rsid w:val="005056BD"/>
    <w:rsid w:val="00510947"/>
    <w:rsid w:val="00510BE9"/>
    <w:rsid w:val="00520345"/>
    <w:rsid w:val="00520E08"/>
    <w:rsid w:val="00523EE0"/>
    <w:rsid w:val="00524207"/>
    <w:rsid w:val="00524801"/>
    <w:rsid w:val="005306FB"/>
    <w:rsid w:val="005418F2"/>
    <w:rsid w:val="005507D2"/>
    <w:rsid w:val="00551038"/>
    <w:rsid w:val="00562236"/>
    <w:rsid w:val="00570F10"/>
    <w:rsid w:val="00571562"/>
    <w:rsid w:val="00586111"/>
    <w:rsid w:val="0058697A"/>
    <w:rsid w:val="00587366"/>
    <w:rsid w:val="00591B15"/>
    <w:rsid w:val="00592FF7"/>
    <w:rsid w:val="00594E5F"/>
    <w:rsid w:val="00596830"/>
    <w:rsid w:val="00597A8A"/>
    <w:rsid w:val="005A0940"/>
    <w:rsid w:val="005B2678"/>
    <w:rsid w:val="005B75B4"/>
    <w:rsid w:val="005C7AE3"/>
    <w:rsid w:val="005D7353"/>
    <w:rsid w:val="005E4A0C"/>
    <w:rsid w:val="005F14F4"/>
    <w:rsid w:val="005F5849"/>
    <w:rsid w:val="006015A8"/>
    <w:rsid w:val="006111D1"/>
    <w:rsid w:val="00627128"/>
    <w:rsid w:val="006317AA"/>
    <w:rsid w:val="006334CA"/>
    <w:rsid w:val="006513EF"/>
    <w:rsid w:val="00652941"/>
    <w:rsid w:val="00654BFC"/>
    <w:rsid w:val="006602EF"/>
    <w:rsid w:val="00660AF1"/>
    <w:rsid w:val="00662CEA"/>
    <w:rsid w:val="0066642A"/>
    <w:rsid w:val="0066750D"/>
    <w:rsid w:val="00670CAA"/>
    <w:rsid w:val="00673510"/>
    <w:rsid w:val="00675321"/>
    <w:rsid w:val="00681E17"/>
    <w:rsid w:val="00684D43"/>
    <w:rsid w:val="00685182"/>
    <w:rsid w:val="006878BB"/>
    <w:rsid w:val="00690354"/>
    <w:rsid w:val="00692C8F"/>
    <w:rsid w:val="00695B02"/>
    <w:rsid w:val="00695B2B"/>
    <w:rsid w:val="00696686"/>
    <w:rsid w:val="006A06D0"/>
    <w:rsid w:val="006A5877"/>
    <w:rsid w:val="006C124E"/>
    <w:rsid w:val="006C1F35"/>
    <w:rsid w:val="006D2AA5"/>
    <w:rsid w:val="006D6136"/>
    <w:rsid w:val="006E51C0"/>
    <w:rsid w:val="006E6FFD"/>
    <w:rsid w:val="006F5846"/>
    <w:rsid w:val="006F6977"/>
    <w:rsid w:val="007022ED"/>
    <w:rsid w:val="00726FB1"/>
    <w:rsid w:val="00726FB4"/>
    <w:rsid w:val="00727E18"/>
    <w:rsid w:val="007303F1"/>
    <w:rsid w:val="00732267"/>
    <w:rsid w:val="00740BAE"/>
    <w:rsid w:val="00743B70"/>
    <w:rsid w:val="007441C6"/>
    <w:rsid w:val="00747901"/>
    <w:rsid w:val="00750048"/>
    <w:rsid w:val="00757556"/>
    <w:rsid w:val="007646B0"/>
    <w:rsid w:val="00775D21"/>
    <w:rsid w:val="00775EA9"/>
    <w:rsid w:val="00792B8D"/>
    <w:rsid w:val="00797589"/>
    <w:rsid w:val="007B62C3"/>
    <w:rsid w:val="007C4D48"/>
    <w:rsid w:val="007D0B2B"/>
    <w:rsid w:val="007D77FB"/>
    <w:rsid w:val="007E1764"/>
    <w:rsid w:val="007F3F8E"/>
    <w:rsid w:val="007F4BC9"/>
    <w:rsid w:val="007F5AC2"/>
    <w:rsid w:val="007F5F4B"/>
    <w:rsid w:val="00800785"/>
    <w:rsid w:val="00807660"/>
    <w:rsid w:val="0081098A"/>
    <w:rsid w:val="00817A88"/>
    <w:rsid w:val="008209AB"/>
    <w:rsid w:val="008209E6"/>
    <w:rsid w:val="00821F4A"/>
    <w:rsid w:val="00823D01"/>
    <w:rsid w:val="00825097"/>
    <w:rsid w:val="00827465"/>
    <w:rsid w:val="00840BA0"/>
    <w:rsid w:val="00842EBF"/>
    <w:rsid w:val="00844EB5"/>
    <w:rsid w:val="008453E2"/>
    <w:rsid w:val="00845B87"/>
    <w:rsid w:val="00846BAE"/>
    <w:rsid w:val="00851830"/>
    <w:rsid w:val="00852520"/>
    <w:rsid w:val="00856E18"/>
    <w:rsid w:val="008644D4"/>
    <w:rsid w:val="008657C2"/>
    <w:rsid w:val="0087168D"/>
    <w:rsid w:val="00872564"/>
    <w:rsid w:val="008809F5"/>
    <w:rsid w:val="00884DFD"/>
    <w:rsid w:val="008854CA"/>
    <w:rsid w:val="008903DC"/>
    <w:rsid w:val="00894087"/>
    <w:rsid w:val="00894889"/>
    <w:rsid w:val="00894A60"/>
    <w:rsid w:val="008A1BC9"/>
    <w:rsid w:val="008A4B9E"/>
    <w:rsid w:val="008B2E7E"/>
    <w:rsid w:val="008B68EE"/>
    <w:rsid w:val="008B7C66"/>
    <w:rsid w:val="008C0071"/>
    <w:rsid w:val="008D7367"/>
    <w:rsid w:val="008E5A10"/>
    <w:rsid w:val="008E6586"/>
    <w:rsid w:val="00907A9F"/>
    <w:rsid w:val="00913467"/>
    <w:rsid w:val="0091453B"/>
    <w:rsid w:val="00926224"/>
    <w:rsid w:val="00926314"/>
    <w:rsid w:val="0092647F"/>
    <w:rsid w:val="00930665"/>
    <w:rsid w:val="009320AB"/>
    <w:rsid w:val="00944C71"/>
    <w:rsid w:val="009467DC"/>
    <w:rsid w:val="00962AA5"/>
    <w:rsid w:val="00974714"/>
    <w:rsid w:val="00981D62"/>
    <w:rsid w:val="009877FA"/>
    <w:rsid w:val="00990BBA"/>
    <w:rsid w:val="00990E3E"/>
    <w:rsid w:val="00992C51"/>
    <w:rsid w:val="00993EB5"/>
    <w:rsid w:val="00996D66"/>
    <w:rsid w:val="009A015E"/>
    <w:rsid w:val="009A20AE"/>
    <w:rsid w:val="009A5D5A"/>
    <w:rsid w:val="009B1BD2"/>
    <w:rsid w:val="009B1CAB"/>
    <w:rsid w:val="009B5995"/>
    <w:rsid w:val="009C089C"/>
    <w:rsid w:val="009D0CF3"/>
    <w:rsid w:val="009D5BCD"/>
    <w:rsid w:val="009E470D"/>
    <w:rsid w:val="009F156B"/>
    <w:rsid w:val="00A07DAF"/>
    <w:rsid w:val="00A10018"/>
    <w:rsid w:val="00A110C1"/>
    <w:rsid w:val="00A12AA4"/>
    <w:rsid w:val="00A171E5"/>
    <w:rsid w:val="00A248B9"/>
    <w:rsid w:val="00A26E6D"/>
    <w:rsid w:val="00A34004"/>
    <w:rsid w:val="00A34D96"/>
    <w:rsid w:val="00A41E09"/>
    <w:rsid w:val="00A43BA5"/>
    <w:rsid w:val="00A46812"/>
    <w:rsid w:val="00A52F43"/>
    <w:rsid w:val="00A63446"/>
    <w:rsid w:val="00A7031A"/>
    <w:rsid w:val="00A70C19"/>
    <w:rsid w:val="00A74937"/>
    <w:rsid w:val="00A80BB9"/>
    <w:rsid w:val="00A93689"/>
    <w:rsid w:val="00AA6843"/>
    <w:rsid w:val="00AB49A9"/>
    <w:rsid w:val="00AC14E1"/>
    <w:rsid w:val="00AD2006"/>
    <w:rsid w:val="00AE3DA4"/>
    <w:rsid w:val="00AE3FD6"/>
    <w:rsid w:val="00AE6532"/>
    <w:rsid w:val="00AE67B1"/>
    <w:rsid w:val="00AE76D3"/>
    <w:rsid w:val="00AE7D1B"/>
    <w:rsid w:val="00B04CA0"/>
    <w:rsid w:val="00B11992"/>
    <w:rsid w:val="00B11E40"/>
    <w:rsid w:val="00B148BF"/>
    <w:rsid w:val="00B17192"/>
    <w:rsid w:val="00B23426"/>
    <w:rsid w:val="00B3412F"/>
    <w:rsid w:val="00B3528E"/>
    <w:rsid w:val="00B41085"/>
    <w:rsid w:val="00B766A4"/>
    <w:rsid w:val="00B76A14"/>
    <w:rsid w:val="00B84DF4"/>
    <w:rsid w:val="00B860C1"/>
    <w:rsid w:val="00B8767E"/>
    <w:rsid w:val="00B903E0"/>
    <w:rsid w:val="00B92036"/>
    <w:rsid w:val="00B97D2C"/>
    <w:rsid w:val="00BA2628"/>
    <w:rsid w:val="00BA7C32"/>
    <w:rsid w:val="00BB2B5D"/>
    <w:rsid w:val="00BC05C2"/>
    <w:rsid w:val="00BD0759"/>
    <w:rsid w:val="00BD24EA"/>
    <w:rsid w:val="00BD58FF"/>
    <w:rsid w:val="00BD5B0C"/>
    <w:rsid w:val="00BD7323"/>
    <w:rsid w:val="00BE3FCB"/>
    <w:rsid w:val="00BE6928"/>
    <w:rsid w:val="00BF2186"/>
    <w:rsid w:val="00BF3616"/>
    <w:rsid w:val="00BF5716"/>
    <w:rsid w:val="00C0433F"/>
    <w:rsid w:val="00C10E20"/>
    <w:rsid w:val="00C12E71"/>
    <w:rsid w:val="00C166DF"/>
    <w:rsid w:val="00C228E5"/>
    <w:rsid w:val="00C40F51"/>
    <w:rsid w:val="00C41165"/>
    <w:rsid w:val="00C41C6F"/>
    <w:rsid w:val="00C554D5"/>
    <w:rsid w:val="00C57D1E"/>
    <w:rsid w:val="00C703CC"/>
    <w:rsid w:val="00C714FC"/>
    <w:rsid w:val="00C83646"/>
    <w:rsid w:val="00C967A9"/>
    <w:rsid w:val="00C973DE"/>
    <w:rsid w:val="00CA28A1"/>
    <w:rsid w:val="00CA306E"/>
    <w:rsid w:val="00CA664E"/>
    <w:rsid w:val="00CB0E7E"/>
    <w:rsid w:val="00CB2E26"/>
    <w:rsid w:val="00CB4648"/>
    <w:rsid w:val="00CB5AB3"/>
    <w:rsid w:val="00CC109F"/>
    <w:rsid w:val="00CC342C"/>
    <w:rsid w:val="00CC6239"/>
    <w:rsid w:val="00CC64D9"/>
    <w:rsid w:val="00CD3DC1"/>
    <w:rsid w:val="00CD5114"/>
    <w:rsid w:val="00CD649A"/>
    <w:rsid w:val="00D076BB"/>
    <w:rsid w:val="00D14367"/>
    <w:rsid w:val="00D2119B"/>
    <w:rsid w:val="00D22C4A"/>
    <w:rsid w:val="00D245D7"/>
    <w:rsid w:val="00D26A4E"/>
    <w:rsid w:val="00D27132"/>
    <w:rsid w:val="00D328C6"/>
    <w:rsid w:val="00D3632A"/>
    <w:rsid w:val="00D37329"/>
    <w:rsid w:val="00D456BD"/>
    <w:rsid w:val="00D45CE4"/>
    <w:rsid w:val="00D51580"/>
    <w:rsid w:val="00D54F44"/>
    <w:rsid w:val="00D56237"/>
    <w:rsid w:val="00D56608"/>
    <w:rsid w:val="00D61D2A"/>
    <w:rsid w:val="00D62EF3"/>
    <w:rsid w:val="00D6792D"/>
    <w:rsid w:val="00D80DB4"/>
    <w:rsid w:val="00D85A34"/>
    <w:rsid w:val="00D85B4D"/>
    <w:rsid w:val="00DA0991"/>
    <w:rsid w:val="00DA487F"/>
    <w:rsid w:val="00DB632E"/>
    <w:rsid w:val="00DC028F"/>
    <w:rsid w:val="00DC11A4"/>
    <w:rsid w:val="00DC3F42"/>
    <w:rsid w:val="00DC5165"/>
    <w:rsid w:val="00DC73ED"/>
    <w:rsid w:val="00DD115E"/>
    <w:rsid w:val="00DD2D6C"/>
    <w:rsid w:val="00DD7B19"/>
    <w:rsid w:val="00DE3D75"/>
    <w:rsid w:val="00DE576F"/>
    <w:rsid w:val="00DE7923"/>
    <w:rsid w:val="00DF0148"/>
    <w:rsid w:val="00DF0E47"/>
    <w:rsid w:val="00DF2A5E"/>
    <w:rsid w:val="00DF46AC"/>
    <w:rsid w:val="00DF6B05"/>
    <w:rsid w:val="00DF7610"/>
    <w:rsid w:val="00E02351"/>
    <w:rsid w:val="00E06AB6"/>
    <w:rsid w:val="00E06E90"/>
    <w:rsid w:val="00E0737E"/>
    <w:rsid w:val="00E1741F"/>
    <w:rsid w:val="00E306AF"/>
    <w:rsid w:val="00E40A7F"/>
    <w:rsid w:val="00E426C7"/>
    <w:rsid w:val="00E509A5"/>
    <w:rsid w:val="00E51966"/>
    <w:rsid w:val="00E54CD7"/>
    <w:rsid w:val="00E54DC5"/>
    <w:rsid w:val="00E63269"/>
    <w:rsid w:val="00E726D4"/>
    <w:rsid w:val="00E73110"/>
    <w:rsid w:val="00E7420F"/>
    <w:rsid w:val="00E77FA7"/>
    <w:rsid w:val="00E81DFB"/>
    <w:rsid w:val="00E82B98"/>
    <w:rsid w:val="00E935D9"/>
    <w:rsid w:val="00E94357"/>
    <w:rsid w:val="00EA0F2B"/>
    <w:rsid w:val="00EB6108"/>
    <w:rsid w:val="00EC1A6C"/>
    <w:rsid w:val="00EC255D"/>
    <w:rsid w:val="00EC443C"/>
    <w:rsid w:val="00ED2462"/>
    <w:rsid w:val="00ED6A73"/>
    <w:rsid w:val="00ED7FBC"/>
    <w:rsid w:val="00EE52C2"/>
    <w:rsid w:val="00EF0522"/>
    <w:rsid w:val="00EF6F86"/>
    <w:rsid w:val="00F05711"/>
    <w:rsid w:val="00F15509"/>
    <w:rsid w:val="00F1607F"/>
    <w:rsid w:val="00F24788"/>
    <w:rsid w:val="00F25507"/>
    <w:rsid w:val="00F26831"/>
    <w:rsid w:val="00F35DEF"/>
    <w:rsid w:val="00F37494"/>
    <w:rsid w:val="00F377FF"/>
    <w:rsid w:val="00F455D0"/>
    <w:rsid w:val="00F52F0F"/>
    <w:rsid w:val="00F55FB9"/>
    <w:rsid w:val="00F57AA1"/>
    <w:rsid w:val="00F66D6B"/>
    <w:rsid w:val="00F707AA"/>
    <w:rsid w:val="00F7324A"/>
    <w:rsid w:val="00F758FF"/>
    <w:rsid w:val="00F85EC5"/>
    <w:rsid w:val="00F92098"/>
    <w:rsid w:val="00FA2B14"/>
    <w:rsid w:val="00FA5C36"/>
    <w:rsid w:val="00FA75D8"/>
    <w:rsid w:val="00FA7EFA"/>
    <w:rsid w:val="00FE3721"/>
    <w:rsid w:val="00FE4CEB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DDF36"/>
  <w15:chartTrackingRefBased/>
  <w15:docId w15:val="{4D63F119-268D-4221-9390-90A46F6C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7D1E"/>
    <w:pPr>
      <w:spacing w:before="120" w:line="192" w:lineRule="auto"/>
    </w:pPr>
    <w:rPr>
      <w:rFonts w:asciiTheme="minorHAnsi" w:eastAsiaTheme="minorEastAsia" w:hAnsiTheme="minorHAnsi"/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6D4"/>
    <w:pPr>
      <w:spacing w:before="0" w:line="360" w:lineRule="auto"/>
      <w:ind w:right="-187"/>
      <w:outlineLvl w:val="0"/>
    </w:pPr>
    <w:rPr>
      <w:rFonts w:asciiTheme="majorHAnsi" w:hAnsiTheme="majorHAnsi" w:cs="Times New Roman (Body CS)"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990BBA"/>
    <w:pPr>
      <w:tabs>
        <w:tab w:val="right" w:pos="10800"/>
      </w:tabs>
      <w:contextualSpacing/>
      <w:outlineLvl w:val="1"/>
    </w:pPr>
    <w:rPr>
      <w:rFonts w:eastAsiaTheme="minorHAnsi"/>
      <w:bCs/>
      <w:cap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990BBA"/>
    <w:pPr>
      <w:spacing w:before="0" w:after="80"/>
      <w:ind w:left="-144" w:right="-144" w:firstLine="144"/>
      <w:contextualSpacing/>
      <w:jc w:val="both"/>
      <w:outlineLvl w:val="2"/>
    </w:pPr>
    <w:rPr>
      <w:rFonts w:eastAsiaTheme="minorHAnsi"/>
      <w:iCs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872564"/>
    <w:pPr>
      <w:keepNext/>
      <w:keepLines/>
      <w:pBdr>
        <w:bottom w:val="single" w:sz="2" w:space="1" w:color="E8E8E8" w:themeColor="background2"/>
      </w:pBdr>
      <w:jc w:val="right"/>
      <w:outlineLvl w:val="3"/>
    </w:pPr>
    <w:rPr>
      <w:rFonts w:asciiTheme="majorHAnsi" w:eastAsiaTheme="majorEastAsia" w:hAnsiTheme="majorHAnsi" w:cstheme="majorBidi"/>
      <w:iCs/>
      <w:caps/>
      <w:spacing w:val="3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semiHidden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726D4"/>
    <w:pPr>
      <w:spacing w:before="0" w:after="120" w:line="240" w:lineRule="auto"/>
      <w:ind w:left="-144" w:right="-216" w:firstLine="144"/>
    </w:pPr>
    <w:rPr>
      <w:rFonts w:asciiTheme="majorHAnsi" w:hAnsiTheme="majorHAnsi"/>
      <w:spacing w:val="40"/>
      <w:sz w:val="7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E726D4"/>
    <w:rPr>
      <w:rFonts w:asciiTheme="majorHAnsi" w:eastAsiaTheme="minorEastAsia" w:hAnsiTheme="majorHAnsi"/>
      <w:spacing w:val="40"/>
      <w:sz w:val="70"/>
      <w:szCs w:val="60"/>
      <w:lang w:val="en-US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E726D4"/>
    <w:pPr>
      <w:pBdr>
        <w:bottom w:val="single" w:sz="18" w:space="1" w:color="auto"/>
      </w:pBdr>
      <w:spacing w:before="0" w:after="240" w:line="276" w:lineRule="auto"/>
      <w:ind w:left="-144" w:right="-216" w:firstLine="144"/>
      <w:jc w:val="right"/>
    </w:pPr>
    <w:rPr>
      <w:rFonts w:asciiTheme="majorHAnsi" w:eastAsiaTheme="minorHAnsi" w:hAnsiTheme="majorHAnsi"/>
      <w:color w:val="000000" w:themeColor="text1"/>
      <w:spacing w:val="40"/>
      <w:sz w:val="24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E726D4"/>
    <w:rPr>
      <w:rFonts w:asciiTheme="majorHAnsi" w:hAnsiTheme="majorHAnsi"/>
      <w:color w:val="000000" w:themeColor="text1"/>
      <w:spacing w:val="40"/>
      <w:szCs w:val="20"/>
      <w:lang w:val="en-US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E726D4"/>
    <w:rPr>
      <w:rFonts w:asciiTheme="majorHAnsi" w:eastAsiaTheme="minorEastAsia" w:hAnsiTheme="majorHAnsi" w:cs="Times New Roman (Body CS)"/>
      <w:caps/>
      <w:spacing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90BBA"/>
    <w:rPr>
      <w:rFonts w:asciiTheme="minorHAnsi" w:hAnsiTheme="minorHAnsi"/>
      <w:bCs/>
      <w:caps/>
      <w:sz w:val="1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90BBA"/>
    <w:rPr>
      <w:rFonts w:asciiTheme="minorHAnsi" w:hAnsiTheme="minorHAnsi"/>
      <w:iCs/>
      <w:sz w:val="18"/>
      <w:szCs w:val="20"/>
      <w:lang w:val="en-US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A171E5"/>
    <w:pPr>
      <w:numPr>
        <w:numId w:val="6"/>
      </w:numPr>
      <w:spacing w:before="80"/>
      <w:ind w:left="720"/>
      <w:contextualSpacing/>
    </w:pPr>
  </w:style>
  <w:style w:type="paragraph" w:styleId="List">
    <w:name w:val="List"/>
    <w:basedOn w:val="Normal"/>
    <w:uiPriority w:val="99"/>
    <w:rsid w:val="00E726D4"/>
    <w:pPr>
      <w:spacing w:line="312" w:lineRule="auto"/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57D1E"/>
    <w:rPr>
      <w:rFonts w:asciiTheme="majorHAnsi" w:eastAsiaTheme="majorEastAsia" w:hAnsiTheme="majorHAnsi" w:cstheme="majorBidi"/>
      <w:iCs/>
      <w:caps/>
      <w:spacing w:val="30"/>
      <w:lang w:val="en-US"/>
    </w:rPr>
  </w:style>
  <w:style w:type="paragraph" w:customStyle="1" w:styleId="Normalright">
    <w:name w:val="Normal right"/>
    <w:basedOn w:val="Normal"/>
    <w:semiHidden/>
    <w:qFormat/>
    <w:rsid w:val="00872564"/>
    <w:pPr>
      <w:spacing w:before="0"/>
      <w:jc w:val="right"/>
    </w:pPr>
  </w:style>
  <w:style w:type="character" w:styleId="Emphasis">
    <w:name w:val="Emphasis"/>
    <w:uiPriority w:val="20"/>
    <w:qFormat/>
    <w:rsid w:val="00872564"/>
    <w:rPr>
      <w:i w:val="0"/>
      <w:iCs/>
      <w:caps/>
      <w:smallCaps w:val="0"/>
    </w:rPr>
  </w:style>
  <w:style w:type="paragraph" w:styleId="NoSpacing">
    <w:name w:val="No Spacing"/>
    <w:uiPriority w:val="1"/>
    <w:qFormat/>
    <w:rsid w:val="00C57D1E"/>
    <w:pPr>
      <w:spacing w:line="192" w:lineRule="auto"/>
    </w:pPr>
    <w:rPr>
      <w:rFonts w:asciiTheme="minorHAnsi" w:eastAsiaTheme="minorEastAsia" w:hAnsiTheme="minorHAnsi"/>
      <w:sz w:val="18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rsid w:val="00284FE8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C714FC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8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4.svg"/><Relationship Id="rId22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ravana_banda\AppData\Roaming\Microsoft\Templates\Modern%20simple%20operation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30">
      <a:majorFont>
        <a:latin typeface="Baskerville Old Face"/>
        <a:ea typeface=""/>
        <a:cs typeface=""/>
      </a:majorFont>
      <a:minorFont>
        <a:latin typeface="Kaling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3C477360-057B-4454-92B9-0852A744A0B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operations manager resume</Template>
  <TotalTime>497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Banda</dc:creator>
  <cp:keywords/>
  <dc:description/>
  <cp:lastModifiedBy>HP</cp:lastModifiedBy>
  <cp:revision>43</cp:revision>
  <cp:lastPrinted>2022-10-10T09:09:00Z</cp:lastPrinted>
  <dcterms:created xsi:type="dcterms:W3CDTF">2025-07-16T21:10:00Z</dcterms:created>
  <dcterms:modified xsi:type="dcterms:W3CDTF">2025-10-14T21:09:00Z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